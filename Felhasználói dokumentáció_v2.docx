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DFE89" w14:textId="77777777" w:rsidR="0072623E" w:rsidRPr="0052474A" w:rsidRDefault="0072623E" w:rsidP="0052474A">
      <w:pPr>
        <w:pStyle w:val="Alcm"/>
        <w:jc w:val="both"/>
        <w:rPr>
          <w:rFonts w:ascii="Calibri" w:hAnsi="Calibri" w:cs="Calibri"/>
        </w:rPr>
      </w:pPr>
    </w:p>
    <w:p w14:paraId="663AA07D" w14:textId="77777777" w:rsidR="0072623E" w:rsidRPr="00AA0A55" w:rsidRDefault="000D5CD0" w:rsidP="0052474A">
      <w:pPr>
        <w:pStyle w:val="Cm"/>
        <w:jc w:val="both"/>
        <w:rPr>
          <w:rFonts w:ascii="Calibri" w:hAnsi="Calibri" w:cs="Calibri"/>
          <w:b/>
        </w:rPr>
      </w:pPr>
      <w:r w:rsidRPr="00AA0A55">
        <w:rPr>
          <w:rFonts w:ascii="Calibri" w:hAnsi="Calibri" w:cs="Calibri"/>
          <w:b/>
        </w:rPr>
        <w:t>Felhasználói kézikönyv</w:t>
      </w:r>
    </w:p>
    <w:p w14:paraId="722BC9A0" w14:textId="77777777" w:rsidR="0062034F" w:rsidRPr="00AA0A55" w:rsidRDefault="000D5CD0" w:rsidP="0052474A">
      <w:pPr>
        <w:pStyle w:val="Szerz"/>
        <w:jc w:val="both"/>
        <w:rPr>
          <w:rFonts w:ascii="Calibri" w:hAnsi="Calibri" w:cs="Calibri"/>
          <w:sz w:val="28"/>
          <w:szCs w:val="28"/>
        </w:rPr>
      </w:pPr>
      <w:r w:rsidRPr="00AA0A55">
        <w:rPr>
          <w:rFonts w:ascii="Calibri" w:hAnsi="Calibri" w:cs="Calibri"/>
          <w:sz w:val="28"/>
          <w:szCs w:val="28"/>
        </w:rPr>
        <w:t>Jelszó nyilvántartó v</w:t>
      </w:r>
      <w:r w:rsidR="00533660">
        <w:rPr>
          <w:rFonts w:ascii="Calibri" w:hAnsi="Calibri" w:cs="Calibri"/>
          <w:sz w:val="28"/>
          <w:szCs w:val="28"/>
        </w:rPr>
        <w:t>2</w:t>
      </w:r>
      <w:r w:rsidRPr="00AA0A55">
        <w:rPr>
          <w:rFonts w:ascii="Calibri" w:hAnsi="Calibri" w:cs="Calibri"/>
          <w:sz w:val="28"/>
          <w:szCs w:val="28"/>
        </w:rPr>
        <w:t>.0 program használatához.</w:t>
      </w:r>
    </w:p>
    <w:sdt>
      <w:sdtPr>
        <w:rPr>
          <w:rFonts w:ascii="Calibri" w:eastAsiaTheme="minorHAnsi" w:hAnsi="Calibri" w:cs="Calibri"/>
          <w:b/>
          <w:sz w:val="24"/>
          <w:szCs w:val="24"/>
          <w:lang w:val="hu-HU"/>
        </w:rPr>
        <w:id w:val="1951670481"/>
        <w:docPartObj>
          <w:docPartGallery w:val="Table of Contents"/>
          <w:docPartUnique/>
        </w:docPartObj>
      </w:sdtPr>
      <w:sdtEndPr>
        <w:rPr>
          <w:bCs/>
          <w:lang w:val="hu"/>
        </w:rPr>
      </w:sdtEndPr>
      <w:sdtContent>
        <w:p w14:paraId="14E306C0" w14:textId="77777777" w:rsidR="00AB070C" w:rsidRPr="00AA0A55" w:rsidRDefault="00AB070C" w:rsidP="0052474A">
          <w:pPr>
            <w:pStyle w:val="Tartalomjegyzkcmsora"/>
            <w:jc w:val="both"/>
            <w:rPr>
              <w:rFonts w:ascii="Calibri" w:hAnsi="Calibri" w:cs="Calibri"/>
              <w:b/>
            </w:rPr>
          </w:pPr>
          <w:r w:rsidRPr="00AA0A55">
            <w:rPr>
              <w:rFonts w:ascii="Calibri" w:hAnsi="Calibri" w:cs="Calibri"/>
              <w:b/>
              <w:lang w:val="hu-HU"/>
            </w:rPr>
            <w:t>Tartalom</w:t>
          </w:r>
        </w:p>
        <w:p w14:paraId="06E1A816" w14:textId="295F6885" w:rsidR="00077989" w:rsidRDefault="00AB070C">
          <w:pPr>
            <w:pStyle w:val="TJ1"/>
            <w:tabs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r w:rsidRPr="00AA0A55">
            <w:rPr>
              <w:rFonts w:ascii="Calibri" w:hAnsi="Calibri" w:cs="Calibri"/>
              <w:sz w:val="26"/>
              <w:szCs w:val="26"/>
            </w:rPr>
            <w:fldChar w:fldCharType="begin"/>
          </w:r>
          <w:r w:rsidRPr="00AA0A55">
            <w:rPr>
              <w:rFonts w:ascii="Calibri" w:hAnsi="Calibri" w:cs="Calibri"/>
              <w:sz w:val="26"/>
              <w:szCs w:val="26"/>
            </w:rPr>
            <w:instrText xml:space="preserve"> TOC \o "1-3" \h \z \u </w:instrText>
          </w:r>
          <w:r w:rsidRPr="00AA0A55">
            <w:rPr>
              <w:rFonts w:ascii="Calibri" w:hAnsi="Calibri" w:cs="Calibri"/>
              <w:sz w:val="26"/>
              <w:szCs w:val="26"/>
            </w:rPr>
            <w:fldChar w:fldCharType="separate"/>
          </w:r>
          <w:bookmarkStart w:id="0" w:name="_GoBack"/>
          <w:bookmarkEnd w:id="0"/>
          <w:r w:rsidR="00077989" w:rsidRPr="005B2AEC">
            <w:rPr>
              <w:rStyle w:val="Hiperhivatkozs"/>
              <w:noProof/>
            </w:rPr>
            <w:fldChar w:fldCharType="begin"/>
          </w:r>
          <w:r w:rsidR="00077989" w:rsidRPr="005B2AEC">
            <w:rPr>
              <w:rStyle w:val="Hiperhivatkozs"/>
              <w:noProof/>
            </w:rPr>
            <w:instrText xml:space="preserve"> </w:instrText>
          </w:r>
          <w:r w:rsidR="00077989">
            <w:rPr>
              <w:noProof/>
            </w:rPr>
            <w:instrText>HYPERLINK \l "_Toc81047242"</w:instrText>
          </w:r>
          <w:r w:rsidR="00077989" w:rsidRPr="005B2AEC">
            <w:rPr>
              <w:rStyle w:val="Hiperhivatkozs"/>
              <w:noProof/>
            </w:rPr>
            <w:instrText xml:space="preserve"> </w:instrText>
          </w:r>
          <w:r w:rsidR="00077989" w:rsidRPr="005B2AEC">
            <w:rPr>
              <w:rStyle w:val="Hiperhivatkozs"/>
              <w:noProof/>
            </w:rPr>
          </w:r>
          <w:r w:rsidR="00077989" w:rsidRPr="005B2AEC">
            <w:rPr>
              <w:rStyle w:val="Hiperhivatkozs"/>
              <w:noProof/>
            </w:rPr>
            <w:fldChar w:fldCharType="separate"/>
          </w:r>
          <w:r w:rsidR="00077989" w:rsidRPr="005B2AEC">
            <w:rPr>
              <w:rStyle w:val="Hiperhivatkozs"/>
              <w:noProof/>
            </w:rPr>
            <w:t>Az alkalmazás célja</w:t>
          </w:r>
          <w:r w:rsidR="00077989">
            <w:rPr>
              <w:noProof/>
              <w:webHidden/>
            </w:rPr>
            <w:tab/>
          </w:r>
          <w:r w:rsidR="00077989">
            <w:rPr>
              <w:noProof/>
              <w:webHidden/>
            </w:rPr>
            <w:fldChar w:fldCharType="begin"/>
          </w:r>
          <w:r w:rsidR="00077989">
            <w:rPr>
              <w:noProof/>
              <w:webHidden/>
            </w:rPr>
            <w:instrText xml:space="preserve"> PAGEREF _Toc81047242 \h </w:instrText>
          </w:r>
          <w:r w:rsidR="00077989">
            <w:rPr>
              <w:noProof/>
              <w:webHidden/>
            </w:rPr>
          </w:r>
          <w:r w:rsidR="00077989">
            <w:rPr>
              <w:noProof/>
              <w:webHidden/>
            </w:rPr>
            <w:fldChar w:fldCharType="separate"/>
          </w:r>
          <w:r w:rsidR="00077989">
            <w:rPr>
              <w:noProof/>
              <w:webHidden/>
            </w:rPr>
            <w:t>2</w:t>
          </w:r>
          <w:r w:rsidR="00077989">
            <w:rPr>
              <w:noProof/>
              <w:webHidden/>
            </w:rPr>
            <w:fldChar w:fldCharType="end"/>
          </w:r>
          <w:r w:rsidR="00077989" w:rsidRPr="005B2AEC">
            <w:rPr>
              <w:rStyle w:val="Hiperhivatkozs"/>
              <w:noProof/>
            </w:rPr>
            <w:fldChar w:fldCharType="end"/>
          </w:r>
        </w:p>
        <w:p w14:paraId="19F9F5F0" w14:textId="2E0B9CF8" w:rsidR="00077989" w:rsidRDefault="00077989">
          <w:pPr>
            <w:pStyle w:val="TJ1"/>
            <w:tabs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3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B688" w14:textId="10EE39BC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4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37AD" w14:textId="3ABABC1D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5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Új felhasználó felvétele.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D17E" w14:textId="2F8AC157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6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Már meglévő felhasználó adatainak módosítása.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D379" w14:textId="4707C28E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7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Felhasználó megkeresése a programmal.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96CE" w14:textId="6EAD6BE6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8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Már meglévő felhasználók törlése.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5279" w14:textId="336668DB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49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További fejlesztési javaslatok.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CC89" w14:textId="1C8B0547" w:rsidR="00077989" w:rsidRDefault="00077989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1047250" w:history="1"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5B2AEC">
              <w:rPr>
                <w:rStyle w:val="Hiperhivatkozs"/>
                <w:rFonts w:ascii="Calibri" w:hAnsi="Calibri" w:cs="Calibri"/>
                <w:b/>
                <w:noProof/>
              </w:rPr>
              <w:t>Felhasznált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_Toc81047250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C4D8" w14:textId="1BB842A6" w:rsidR="00AB070C" w:rsidRPr="0052474A" w:rsidRDefault="00AB070C" w:rsidP="00F61B43">
          <w:pPr>
            <w:jc w:val="center"/>
            <w:rPr>
              <w:rFonts w:ascii="Calibri" w:hAnsi="Calibri" w:cs="Calibri"/>
            </w:rPr>
          </w:pPr>
          <w:r w:rsidRPr="00AA0A55">
            <w:rPr>
              <w:rFonts w:ascii="Calibri" w:hAnsi="Calibri" w:cs="Calibri"/>
              <w:b/>
              <w:bCs/>
              <w:sz w:val="26"/>
              <w:szCs w:val="26"/>
            </w:rPr>
            <w:fldChar w:fldCharType="end"/>
          </w:r>
          <w:r w:rsidR="00F61B43">
            <w:rPr>
              <w:noProof/>
            </w:rPr>
            <w:drawing>
              <wp:inline distT="0" distB="0" distL="0" distR="0" wp14:anchorId="736795F9" wp14:editId="67F1709C">
                <wp:extent cx="4470494" cy="2981521"/>
                <wp:effectExtent l="133350" t="114300" r="120650" b="161925"/>
                <wp:docPr id="11" name="Kép 11" descr="Role Of Cryptography In Information Security | Triskele Lab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ole Of Cryptography In Information Security | Triskele Lab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89782" cy="29943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</w:sdtContent>
    </w:sdt>
    <w:p w14:paraId="65C59AE9" w14:textId="77777777" w:rsidR="0072623E" w:rsidRPr="00F61B43" w:rsidRDefault="0080418B" w:rsidP="00F61B43">
      <w:pPr>
        <w:pStyle w:val="Cmsor1"/>
      </w:pPr>
      <w:r w:rsidRPr="0052474A">
        <w:br w:type="page"/>
      </w:r>
      <w:bookmarkStart w:id="1" w:name="_Toc81047242"/>
      <w:r w:rsidR="000D5CD0" w:rsidRPr="0052474A">
        <w:lastRenderedPageBreak/>
        <w:t>Az alkalmazás célja</w:t>
      </w:r>
      <w:bookmarkEnd w:id="1"/>
    </w:p>
    <w:p w14:paraId="68D4D401" w14:textId="77777777" w:rsidR="0072623E" w:rsidRPr="00AA0A55" w:rsidRDefault="00BF2DE3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Az alkalmazás célja, hogy különböző felhasználók jelszavait kezelje, tárolja.</w:t>
      </w:r>
    </w:p>
    <w:p w14:paraId="47D611C4" w14:textId="77777777" w:rsidR="0080418B" w:rsidRPr="00AA0A55" w:rsidRDefault="0080418B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program az alábbi funkciókat valósítja meg:</w:t>
      </w:r>
    </w:p>
    <w:p w14:paraId="7A745927" w14:textId="57FD7773" w:rsidR="0080418B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</w:t>
      </w:r>
      <w:r w:rsidR="003465C7">
        <w:rPr>
          <w:rFonts w:ascii="Calibri" w:hAnsi="Calibri" w:cs="Calibri"/>
          <w:sz w:val="26"/>
          <w:szCs w:val="26"/>
        </w:rPr>
        <w:t xml:space="preserve">, beosztás, E-mail </w:t>
      </w:r>
      <w:r w:rsidRPr="00AA0A55">
        <w:rPr>
          <w:rFonts w:ascii="Calibri" w:hAnsi="Calibri" w:cs="Calibri"/>
          <w:sz w:val="26"/>
          <w:szCs w:val="26"/>
        </w:rPr>
        <w:t>rögzítése (új)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5C8D1BE9" w14:textId="77777777" w:rsidR="0080418B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 megkeresése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2C74A578" w14:textId="2A44FFE4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meglévő felhasználói jelszó</w:t>
      </w:r>
      <w:r w:rsidR="001B0A7E">
        <w:rPr>
          <w:rFonts w:ascii="Calibri" w:hAnsi="Calibri" w:cs="Calibri"/>
          <w:sz w:val="26"/>
          <w:szCs w:val="26"/>
        </w:rPr>
        <w:t>, beosztás, E-mail cím</w:t>
      </w:r>
      <w:r w:rsidRPr="00AA0A55">
        <w:rPr>
          <w:rFonts w:ascii="Calibri" w:hAnsi="Calibri" w:cs="Calibri"/>
          <w:sz w:val="26"/>
          <w:szCs w:val="26"/>
        </w:rPr>
        <w:t xml:space="preserve"> m</w:t>
      </w:r>
      <w:r w:rsidR="00BF2DE3" w:rsidRPr="00AA0A55">
        <w:rPr>
          <w:rFonts w:ascii="Calibri" w:hAnsi="Calibri" w:cs="Calibri"/>
          <w:sz w:val="26"/>
          <w:szCs w:val="26"/>
        </w:rPr>
        <w:t>ódosítás</w:t>
      </w:r>
      <w:r w:rsidRPr="00AA0A55">
        <w:rPr>
          <w:rFonts w:ascii="Calibri" w:hAnsi="Calibri" w:cs="Calibri"/>
          <w:sz w:val="26"/>
          <w:szCs w:val="26"/>
        </w:rPr>
        <w:t>a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11FCAEAF" w14:textId="77777777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 tö</w:t>
      </w:r>
      <w:r w:rsidR="00BF2DE3" w:rsidRPr="00AA0A55">
        <w:rPr>
          <w:rFonts w:ascii="Calibri" w:hAnsi="Calibri" w:cs="Calibri"/>
          <w:sz w:val="26"/>
          <w:szCs w:val="26"/>
        </w:rPr>
        <w:t>rlés</w:t>
      </w:r>
      <w:r w:rsidRPr="00AA0A55">
        <w:rPr>
          <w:rFonts w:ascii="Calibri" w:hAnsi="Calibri" w:cs="Calibri"/>
          <w:sz w:val="26"/>
          <w:szCs w:val="26"/>
        </w:rPr>
        <w:t>e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25C62AFF" w14:textId="77777777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 t</w:t>
      </w:r>
      <w:r w:rsidR="00BF2DE3" w:rsidRPr="00AA0A55">
        <w:rPr>
          <w:rFonts w:ascii="Calibri" w:hAnsi="Calibri" w:cs="Calibri"/>
          <w:sz w:val="26"/>
          <w:szCs w:val="26"/>
        </w:rPr>
        <w:t>itkosítás</w:t>
      </w:r>
      <w:r w:rsidRPr="00AA0A55">
        <w:rPr>
          <w:rFonts w:ascii="Calibri" w:hAnsi="Calibri" w:cs="Calibri"/>
          <w:sz w:val="26"/>
          <w:szCs w:val="26"/>
        </w:rPr>
        <w:t>a</w:t>
      </w:r>
      <w:r w:rsidR="00BF2DE3" w:rsidRPr="00AA0A55">
        <w:rPr>
          <w:rFonts w:ascii="Calibri" w:hAnsi="Calibri" w:cs="Calibri"/>
          <w:sz w:val="26"/>
          <w:szCs w:val="26"/>
        </w:rPr>
        <w:t xml:space="preserve"> AES-256 segítségével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3E6C2DB0" w14:textId="64CA8B3A" w:rsidR="0052474A" w:rsidRPr="00AA0A55" w:rsidRDefault="0052474A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 xml:space="preserve">A titkosított adatok tárolása egy </w:t>
      </w:r>
      <w:r w:rsidR="009E53CF">
        <w:rPr>
          <w:rFonts w:ascii="Calibri" w:hAnsi="Calibri" w:cs="Calibri"/>
          <w:sz w:val="26"/>
          <w:szCs w:val="26"/>
        </w:rPr>
        <w:t>„</w:t>
      </w:r>
      <w:proofErr w:type="spellStart"/>
      <w:proofErr w:type="gramStart"/>
      <w:r w:rsidR="009E53CF">
        <w:rPr>
          <w:rFonts w:ascii="Calibri" w:hAnsi="Calibri" w:cs="Calibri"/>
          <w:sz w:val="26"/>
          <w:szCs w:val="26"/>
        </w:rPr>
        <w:t>felhasznalok.</w:t>
      </w:r>
      <w:r w:rsidR="003465C7">
        <w:rPr>
          <w:rFonts w:ascii="Calibri" w:hAnsi="Calibri" w:cs="Calibri"/>
          <w:sz w:val="26"/>
          <w:szCs w:val="26"/>
        </w:rPr>
        <w:t>json</w:t>
      </w:r>
      <w:proofErr w:type="spellEnd"/>
      <w:proofErr w:type="gramEnd"/>
      <w:r w:rsidR="009E53CF">
        <w:rPr>
          <w:rFonts w:ascii="Calibri" w:hAnsi="Calibri" w:cs="Calibri"/>
          <w:sz w:val="26"/>
          <w:szCs w:val="26"/>
        </w:rPr>
        <w:t>”</w:t>
      </w:r>
      <w:r w:rsidRPr="00AA0A55">
        <w:rPr>
          <w:rFonts w:ascii="Calibri" w:hAnsi="Calibri" w:cs="Calibri"/>
          <w:sz w:val="26"/>
          <w:szCs w:val="26"/>
        </w:rPr>
        <w:t xml:space="preserve"> állományban.</w:t>
      </w:r>
      <w:r w:rsidR="009E53CF">
        <w:rPr>
          <w:rFonts w:ascii="Calibri" w:hAnsi="Calibri" w:cs="Calibri"/>
          <w:sz w:val="26"/>
          <w:szCs w:val="26"/>
        </w:rPr>
        <w:br/>
        <w:t>(ha az állomány nem létezik a program indításakor, nem probléma, a program automatikusan létrehozza azt. A szövegfájlban minden páratlan számú sor a felhasználónevet, minden páros számú sor a kódolt, titkosított jelszót tartalmazza).</w:t>
      </w:r>
    </w:p>
    <w:p w14:paraId="5721837D" w14:textId="77777777" w:rsidR="00F77540" w:rsidRPr="00AA0A55" w:rsidRDefault="00F77540" w:rsidP="0052474A">
      <w:pPr>
        <w:jc w:val="both"/>
        <w:rPr>
          <w:rFonts w:ascii="Calibri" w:hAnsi="Calibri" w:cs="Calibri"/>
          <w:sz w:val="26"/>
          <w:szCs w:val="26"/>
        </w:rPr>
      </w:pPr>
    </w:p>
    <w:p w14:paraId="3BBE4859" w14:textId="77777777" w:rsidR="00F77540" w:rsidRPr="0052474A" w:rsidRDefault="00F77540" w:rsidP="0052474A">
      <w:pPr>
        <w:jc w:val="both"/>
        <w:rPr>
          <w:rFonts w:ascii="Calibri" w:hAnsi="Calibri" w:cs="Calibri"/>
        </w:rPr>
      </w:pPr>
    </w:p>
    <w:p w14:paraId="0DEA546E" w14:textId="77777777" w:rsidR="0052474A" w:rsidRPr="0052474A" w:rsidRDefault="0052474A" w:rsidP="0052474A">
      <w:pPr>
        <w:jc w:val="both"/>
        <w:rPr>
          <w:rFonts w:ascii="Calibri" w:eastAsiaTheme="majorEastAsia" w:hAnsi="Calibri" w:cs="Calibri"/>
          <w:b/>
          <w:sz w:val="42"/>
          <w:szCs w:val="32"/>
        </w:rPr>
      </w:pPr>
      <w:r w:rsidRPr="0052474A">
        <w:rPr>
          <w:rFonts w:ascii="Calibri" w:hAnsi="Calibri" w:cs="Calibri"/>
          <w:b/>
        </w:rPr>
        <w:br w:type="page"/>
      </w:r>
    </w:p>
    <w:p w14:paraId="71B5A81F" w14:textId="77777777" w:rsidR="0072623E" w:rsidRPr="0052474A" w:rsidRDefault="000D5CD0" w:rsidP="0052474A">
      <w:pPr>
        <w:pStyle w:val="Cmsor1"/>
        <w:jc w:val="both"/>
        <w:rPr>
          <w:rFonts w:ascii="Calibri" w:hAnsi="Calibri" w:cs="Calibri"/>
          <w:b/>
        </w:rPr>
      </w:pPr>
      <w:bookmarkStart w:id="2" w:name="_Toc81047243"/>
      <w:r w:rsidRPr="0052474A">
        <w:rPr>
          <w:rFonts w:ascii="Calibri" w:hAnsi="Calibri" w:cs="Calibri"/>
          <w:b/>
        </w:rPr>
        <w:lastRenderedPageBreak/>
        <w:t>Funkciók bemutatása</w:t>
      </w:r>
      <w:bookmarkEnd w:id="2"/>
    </w:p>
    <w:p w14:paraId="60FF94E3" w14:textId="77777777" w:rsidR="0072623E" w:rsidRDefault="000D5CD0" w:rsidP="0052474A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3" w:name="_Toc81047244"/>
      <w:r w:rsidRPr="0052474A">
        <w:rPr>
          <w:rFonts w:ascii="Calibri" w:hAnsi="Calibri" w:cs="Calibri"/>
          <w:b/>
        </w:rPr>
        <w:t>Bejelentkezés</w:t>
      </w:r>
      <w:bookmarkEnd w:id="3"/>
    </w:p>
    <w:p w14:paraId="47FFAA65" w14:textId="77777777" w:rsidR="00AA0A55" w:rsidRPr="00AA0A55" w:rsidRDefault="00AA0A55" w:rsidP="00AA0A55"/>
    <w:p w14:paraId="3638CE0B" w14:textId="77777777" w:rsidR="000D5CD0" w:rsidRPr="0052474A" w:rsidRDefault="000D5CD0" w:rsidP="00AA0A55">
      <w:pPr>
        <w:jc w:val="center"/>
        <w:rPr>
          <w:rFonts w:ascii="Calibri" w:hAnsi="Calibri" w:cs="Calibri"/>
        </w:rPr>
      </w:pPr>
      <w:r w:rsidRPr="0052474A">
        <w:rPr>
          <w:rFonts w:ascii="Calibri" w:hAnsi="Calibri" w:cs="Calibri"/>
          <w:noProof/>
        </w:rPr>
        <w:drawing>
          <wp:inline distT="0" distB="0" distL="0" distR="0" wp14:anchorId="3479F3F4" wp14:editId="4590A4F7">
            <wp:extent cx="4262685" cy="3600000"/>
            <wp:effectExtent l="133350" t="114300" r="119380" b="1720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"/>
                    <a:stretch/>
                  </pic:blipFill>
                  <pic:spPr bwMode="auto">
                    <a:xfrm>
                      <a:off x="0" y="0"/>
                      <a:ext cx="4262685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3E4F" w14:textId="77777777" w:rsidR="00AA0A55" w:rsidRDefault="00AA0A55" w:rsidP="0052474A">
      <w:pPr>
        <w:jc w:val="both"/>
        <w:rPr>
          <w:rFonts w:ascii="Calibri" w:hAnsi="Calibri" w:cs="Calibri"/>
        </w:rPr>
      </w:pPr>
    </w:p>
    <w:p w14:paraId="47742D06" w14:textId="77777777" w:rsidR="0052474A" w:rsidRPr="00AA0A55" w:rsidRDefault="005F2B1D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program elindításakor e</w:t>
      </w:r>
      <w:r w:rsidR="0052474A" w:rsidRPr="00AA0A55">
        <w:rPr>
          <w:rFonts w:ascii="Calibri" w:hAnsi="Calibri" w:cs="Calibri"/>
          <w:sz w:val="26"/>
          <w:szCs w:val="26"/>
        </w:rPr>
        <w:t>gy</w:t>
      </w:r>
      <w:r w:rsidRPr="00AA0A55">
        <w:rPr>
          <w:rFonts w:ascii="Calibri" w:hAnsi="Calibri" w:cs="Calibri"/>
          <w:sz w:val="26"/>
          <w:szCs w:val="26"/>
        </w:rPr>
        <w:t xml:space="preserve"> bejelentkező ablak fogad</w:t>
      </w:r>
      <w:r w:rsidR="0052474A" w:rsidRPr="00AA0A55">
        <w:rPr>
          <w:rFonts w:ascii="Calibri" w:hAnsi="Calibri" w:cs="Calibri"/>
          <w:sz w:val="26"/>
          <w:szCs w:val="26"/>
        </w:rPr>
        <w:t>ja.</w:t>
      </w:r>
    </w:p>
    <w:p w14:paraId="4EF00E3A" w14:textId="77777777" w:rsidR="005F2B1D" w:rsidRPr="00AA0A55" w:rsidRDefault="0052474A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</w:t>
      </w:r>
      <w:r w:rsidR="005F2B1D" w:rsidRPr="00AA0A55">
        <w:rPr>
          <w:rFonts w:ascii="Calibri" w:hAnsi="Calibri" w:cs="Calibri"/>
          <w:sz w:val="26"/>
          <w:szCs w:val="26"/>
        </w:rPr>
        <w:t xml:space="preserve">z </w:t>
      </w:r>
      <w:r w:rsidRPr="00AA0A55">
        <w:rPr>
          <w:rFonts w:ascii="Calibri" w:hAnsi="Calibri" w:cs="Calibri"/>
          <w:sz w:val="26"/>
          <w:szCs w:val="26"/>
        </w:rPr>
        <w:t xml:space="preserve">adminisztrátor </w:t>
      </w:r>
      <w:r w:rsidRPr="00AA0A55">
        <w:rPr>
          <w:rFonts w:ascii="Calibri" w:hAnsi="Calibri" w:cs="Calibri"/>
          <w:b/>
          <w:color w:val="auto"/>
          <w:sz w:val="26"/>
          <w:szCs w:val="26"/>
        </w:rPr>
        <w:t>(</w:t>
      </w:r>
      <w:r w:rsidR="005F2B1D" w:rsidRPr="00AA0A55">
        <w:rPr>
          <w:rFonts w:ascii="Calibri" w:hAnsi="Calibri" w:cs="Calibri"/>
          <w:b/>
          <w:color w:val="auto"/>
          <w:sz w:val="26"/>
          <w:szCs w:val="26"/>
        </w:rPr>
        <w:t>Admin</w:t>
      </w:r>
      <w:r w:rsidRPr="00AA0A55">
        <w:rPr>
          <w:rFonts w:ascii="Calibri" w:hAnsi="Calibri" w:cs="Calibri"/>
          <w:b/>
          <w:color w:val="auto"/>
          <w:sz w:val="26"/>
          <w:szCs w:val="26"/>
        </w:rPr>
        <w:t>)</w:t>
      </w:r>
      <w:r w:rsidR="005F2B1D" w:rsidRPr="00AA0A55">
        <w:rPr>
          <w:rFonts w:ascii="Calibri" w:hAnsi="Calibri" w:cs="Calibri"/>
          <w:color w:val="FF0000"/>
          <w:sz w:val="26"/>
          <w:szCs w:val="26"/>
        </w:rPr>
        <w:t xml:space="preserve"> 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felhasználóneve megadása után 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az </w:t>
      </w:r>
      <w:r w:rsidR="005F2B1D" w:rsidRPr="00AA0A55">
        <w:rPr>
          <w:rFonts w:ascii="Calibri" w:hAnsi="Calibri" w:cs="Calibri"/>
          <w:b/>
          <w:color w:val="auto"/>
          <w:sz w:val="26"/>
          <w:szCs w:val="26"/>
        </w:rPr>
        <w:t>enter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 billentyűvel is tovább tud lépni a jelszó megadására szolgáló mezőre, ha helyesek a bejelentkezési adatok </w:t>
      </w:r>
      <w:r w:rsidR="005F2B1D" w:rsidRPr="002C635C">
        <w:rPr>
          <w:rFonts w:ascii="Calibri" w:hAnsi="Calibri" w:cs="Calibri"/>
          <w:b/>
          <w:color w:val="auto"/>
          <w:sz w:val="26"/>
          <w:szCs w:val="26"/>
        </w:rPr>
        <w:t>enter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 lenyomását követően belép. A sikeres belépésről 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megerősítő 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>üzenetet is kap.</w:t>
      </w:r>
    </w:p>
    <w:p w14:paraId="6A5EB91C" w14:textId="77777777" w:rsidR="00F77540" w:rsidRPr="00AA0A55" w:rsidRDefault="00BF2DE3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color w:val="auto"/>
          <w:sz w:val="26"/>
          <w:szCs w:val="26"/>
        </w:rPr>
        <w:t>Lehetőség van a jelszó megjelenítésére is a négyzet bepipálásával.</w:t>
      </w:r>
    </w:p>
    <w:p w14:paraId="4EF0528B" w14:textId="77777777" w:rsidR="00AA0A55" w:rsidRDefault="00AA0A55">
      <w:pPr>
        <w:rPr>
          <w:rFonts w:ascii="Calibri" w:eastAsiaTheme="majorEastAsia" w:hAnsi="Calibri" w:cs="Calibri"/>
          <w:b/>
          <w:sz w:val="36"/>
          <w:szCs w:val="26"/>
        </w:rPr>
      </w:pPr>
      <w:r>
        <w:rPr>
          <w:rFonts w:ascii="Calibri" w:hAnsi="Calibri" w:cs="Calibri"/>
          <w:b/>
        </w:rPr>
        <w:br w:type="page"/>
      </w:r>
    </w:p>
    <w:p w14:paraId="0D1099A6" w14:textId="688536EC" w:rsidR="00AA0A55" w:rsidRPr="003465C7" w:rsidRDefault="000D5CD0" w:rsidP="003465C7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4" w:name="_Toc81047245"/>
      <w:r w:rsidRPr="0052474A">
        <w:rPr>
          <w:rFonts w:ascii="Calibri" w:hAnsi="Calibri" w:cs="Calibri"/>
          <w:b/>
        </w:rPr>
        <w:lastRenderedPageBreak/>
        <w:t>Új felhasználó felvétele.</w:t>
      </w:r>
      <w:bookmarkEnd w:id="4"/>
    </w:p>
    <w:p w14:paraId="7A6D5ED3" w14:textId="5998EDB3" w:rsidR="003465C7" w:rsidRDefault="003465C7" w:rsidP="00C92447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1582F4" wp14:editId="7E325387">
                <wp:simplePos x="0" y="0"/>
                <wp:positionH relativeFrom="column">
                  <wp:posOffset>2319655</wp:posOffset>
                </wp:positionH>
                <wp:positionV relativeFrom="paragraph">
                  <wp:posOffset>2158365</wp:posOffset>
                </wp:positionV>
                <wp:extent cx="2951019" cy="1417320"/>
                <wp:effectExtent l="0" t="0" r="20955" b="11430"/>
                <wp:wrapNone/>
                <wp:docPr id="31" name="Téglalap: lekerekítet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019" cy="1417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A2A401" id="Téglalap: lekerekített 31" o:spid="_x0000_s1026" style="position:absolute;margin-left:182.65pt;margin-top:169.95pt;width:232.35pt;height:111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711728" wp14:editId="009364DC">
            <wp:extent cx="4298793" cy="3924300"/>
            <wp:effectExtent l="133350" t="114300" r="121285" b="1714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372" cy="3928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E3282E" w14:textId="77777777" w:rsidR="000C6C2E" w:rsidRDefault="000C6C2E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Egy új felhasználó létrehozása csak abban az eseteben lehetséges</w:t>
      </w:r>
      <w:r w:rsidR="00A82623" w:rsidRPr="00AA0A55">
        <w:rPr>
          <w:rFonts w:ascii="Calibri" w:hAnsi="Calibri" w:cs="Calibri"/>
          <w:sz w:val="26"/>
          <w:szCs w:val="26"/>
        </w:rPr>
        <w:t>,</w:t>
      </w:r>
      <w:r w:rsidRPr="00AA0A55">
        <w:rPr>
          <w:rFonts w:ascii="Calibri" w:hAnsi="Calibri" w:cs="Calibri"/>
          <w:sz w:val="26"/>
          <w:szCs w:val="26"/>
        </w:rPr>
        <w:t xml:space="preserve"> ha minimum 2 karakter hosszúságú felhasználónév és jelszó szerepel a megfelelő mezőkben, ekkor a </w:t>
      </w:r>
      <w:r w:rsidRPr="00AA0A55">
        <w:rPr>
          <w:rFonts w:ascii="Calibri" w:hAnsi="Calibri" w:cs="Calibri"/>
          <w:b/>
          <w:sz w:val="26"/>
          <w:szCs w:val="26"/>
        </w:rPr>
        <w:t>„Felhasználó létrehozása”</w:t>
      </w:r>
      <w:r w:rsidRPr="00AA0A55">
        <w:rPr>
          <w:rFonts w:ascii="Calibri" w:hAnsi="Calibri" w:cs="Calibri"/>
          <w:sz w:val="26"/>
          <w:szCs w:val="26"/>
        </w:rPr>
        <w:t xml:space="preserve"> gomb elérhető lesz és a felhasználó létrehozható.</w:t>
      </w:r>
    </w:p>
    <w:p w14:paraId="53BBC8A7" w14:textId="1535E2CF" w:rsidR="000D1D39" w:rsidRDefault="000D1D39" w:rsidP="000D1D39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A „</w:t>
      </w:r>
      <w:r w:rsidRPr="00EF52C1">
        <w:rPr>
          <w:rFonts w:ascii="Calibri" w:hAnsi="Calibri" w:cs="Calibri"/>
          <w:b/>
          <w:sz w:val="26"/>
          <w:szCs w:val="26"/>
        </w:rPr>
        <w:t>beosztás</w:t>
      </w:r>
      <w:r>
        <w:rPr>
          <w:rFonts w:ascii="Calibri" w:hAnsi="Calibri" w:cs="Calibri"/>
          <w:sz w:val="26"/>
          <w:szCs w:val="26"/>
        </w:rPr>
        <w:t>” és „</w:t>
      </w:r>
      <w:r w:rsidRPr="00EF52C1">
        <w:rPr>
          <w:rFonts w:ascii="Calibri" w:hAnsi="Calibri" w:cs="Calibri"/>
          <w:b/>
          <w:sz w:val="26"/>
          <w:szCs w:val="26"/>
        </w:rPr>
        <w:t>E-mail</w:t>
      </w:r>
      <w:r>
        <w:rPr>
          <w:rFonts w:ascii="Calibri" w:hAnsi="Calibri" w:cs="Calibri"/>
          <w:sz w:val="26"/>
          <w:szCs w:val="26"/>
        </w:rPr>
        <w:t>” mezőkben is kötelező karakternek szerepelni a létrehozáshoz, az az „</w:t>
      </w:r>
      <w:r w:rsidRPr="003465C7">
        <w:rPr>
          <w:rFonts w:ascii="Calibri" w:hAnsi="Calibri" w:cs="Calibri"/>
          <w:b/>
          <w:sz w:val="26"/>
          <w:szCs w:val="26"/>
        </w:rPr>
        <w:t>E-mail</w:t>
      </w:r>
      <w:r>
        <w:rPr>
          <w:rFonts w:ascii="Calibri" w:hAnsi="Calibri" w:cs="Calibri"/>
          <w:sz w:val="26"/>
          <w:szCs w:val="26"/>
        </w:rPr>
        <w:t xml:space="preserve">” mezőben egy helyes </w:t>
      </w:r>
      <w:r w:rsidRPr="000D1D39">
        <w:rPr>
          <w:rFonts w:ascii="Calibri" w:hAnsi="Calibri" w:cs="Calibri"/>
          <w:color w:val="auto"/>
          <w:sz w:val="26"/>
          <w:szCs w:val="26"/>
        </w:rPr>
        <w:t>formátumú (</w:t>
      </w:r>
      <w:proofErr w:type="spellStart"/>
      <w:r w:rsidRPr="000D1D39">
        <w:rPr>
          <w:rFonts w:ascii="Calibri" w:hAnsi="Calibri" w:cs="Calibri"/>
          <w:color w:val="auto"/>
          <w:sz w:val="26"/>
          <w:szCs w:val="26"/>
        </w:rPr>
        <w:t>felhasználó@</w:t>
      </w:r>
      <w:proofErr w:type="gramStart"/>
      <w:r w:rsidRPr="000D1D39">
        <w:rPr>
          <w:rFonts w:ascii="Calibri" w:hAnsi="Calibri" w:cs="Calibri"/>
          <w:color w:val="auto"/>
          <w:sz w:val="26"/>
          <w:szCs w:val="26"/>
        </w:rPr>
        <w:t>domain.kód</w:t>
      </w:r>
      <w:proofErr w:type="spellEnd"/>
      <w:proofErr w:type="gramEnd"/>
      <w:r w:rsidRPr="000D1D39">
        <w:rPr>
          <w:rFonts w:ascii="Calibri" w:hAnsi="Calibri" w:cs="Calibri"/>
          <w:color w:val="auto"/>
          <w:sz w:val="26"/>
          <w:szCs w:val="26"/>
        </w:rPr>
        <w:t xml:space="preserve">) </w:t>
      </w:r>
      <w:r>
        <w:rPr>
          <w:rFonts w:ascii="Calibri" w:hAnsi="Calibri" w:cs="Calibri"/>
          <w:sz w:val="26"/>
          <w:szCs w:val="26"/>
        </w:rPr>
        <w:t>email címnek kell szerepelni .</w:t>
      </w:r>
    </w:p>
    <w:p w14:paraId="4CEB2EF8" w14:textId="2557B4BF" w:rsidR="003465C7" w:rsidRDefault="003465C7" w:rsidP="0052474A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A „</w:t>
      </w:r>
      <w:r w:rsidRPr="003465C7">
        <w:rPr>
          <w:rFonts w:ascii="Calibri" w:hAnsi="Calibri" w:cs="Calibri"/>
          <w:b/>
          <w:sz w:val="26"/>
          <w:szCs w:val="26"/>
        </w:rPr>
        <w:t>beosztás</w:t>
      </w:r>
      <w:r>
        <w:rPr>
          <w:rFonts w:ascii="Calibri" w:hAnsi="Calibri" w:cs="Calibri"/>
          <w:sz w:val="26"/>
          <w:szCs w:val="26"/>
        </w:rPr>
        <w:t>” mező tartalmaz egy legördülő menüt is, az eddig használt beosztásokkal így még egyszerűbb a kitöltése, de ha új beosztást szeretne megadni, arra is van lehetőség.</w:t>
      </w:r>
    </w:p>
    <w:p w14:paraId="047E28A7" w14:textId="77777777" w:rsidR="000D1D39" w:rsidRPr="00AA0A55" w:rsidRDefault="000D1D39" w:rsidP="000D1D39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A </w:t>
      </w:r>
      <w:r w:rsidRPr="000D1D39">
        <w:rPr>
          <w:rFonts w:ascii="Calibri" w:hAnsi="Calibri" w:cs="Calibri"/>
          <w:b/>
          <w:color w:val="auto"/>
          <w:sz w:val="26"/>
          <w:szCs w:val="26"/>
        </w:rPr>
        <w:t>Felhasználó létrehozása</w:t>
      </w:r>
      <w:r w:rsidRPr="000D1D39">
        <w:rPr>
          <w:rFonts w:ascii="Calibri" w:hAnsi="Calibri" w:cs="Calibri"/>
          <w:color w:val="auto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>gomb alapértelmezetten tiltva van (ki van szürkítve), mivel a négy adatbeviteli mező értéke is üres.</w:t>
      </w:r>
    </w:p>
    <w:p w14:paraId="172A5708" w14:textId="6BBB586D" w:rsidR="00AA0A55" w:rsidRDefault="00AA0A55">
      <w:pPr>
        <w:rPr>
          <w:rFonts w:ascii="Calibri" w:eastAsiaTheme="majorEastAsia" w:hAnsi="Calibri" w:cs="Calibri"/>
          <w:b/>
          <w:sz w:val="36"/>
          <w:szCs w:val="26"/>
        </w:rPr>
      </w:pPr>
    </w:p>
    <w:p w14:paraId="5A66828A" w14:textId="4CE5AE6A" w:rsidR="00DD2DF4" w:rsidRPr="00D32D18" w:rsidRDefault="000D5CD0" w:rsidP="00D32D18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5" w:name="_Toc81047246"/>
      <w:r w:rsidRPr="0052474A">
        <w:rPr>
          <w:rFonts w:ascii="Calibri" w:hAnsi="Calibri" w:cs="Calibri"/>
          <w:b/>
        </w:rPr>
        <w:lastRenderedPageBreak/>
        <w:t xml:space="preserve">Már meglévő felhasználó </w:t>
      </w:r>
      <w:r w:rsidR="00B95DCC">
        <w:rPr>
          <w:rFonts w:ascii="Calibri" w:hAnsi="Calibri" w:cs="Calibri"/>
          <w:b/>
        </w:rPr>
        <w:t>adatainak</w:t>
      </w:r>
      <w:r w:rsidRPr="0052474A">
        <w:rPr>
          <w:rFonts w:ascii="Calibri" w:hAnsi="Calibri" w:cs="Calibri"/>
          <w:b/>
        </w:rPr>
        <w:t xml:space="preserve"> módosítása.</w:t>
      </w:r>
      <w:bookmarkEnd w:id="5"/>
    </w:p>
    <w:p w14:paraId="5D7603BC" w14:textId="6D43480D" w:rsidR="003465C7" w:rsidRPr="0052474A" w:rsidRDefault="00D32D18" w:rsidP="0052474A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9E357" wp14:editId="2295C230">
                <wp:simplePos x="0" y="0"/>
                <wp:positionH relativeFrom="column">
                  <wp:posOffset>2411095</wp:posOffset>
                </wp:positionH>
                <wp:positionV relativeFrom="paragraph">
                  <wp:posOffset>227331</wp:posOffset>
                </wp:positionV>
                <wp:extent cx="1724660" cy="739140"/>
                <wp:effectExtent l="0" t="0" r="27940" b="22860"/>
                <wp:wrapNone/>
                <wp:docPr id="30" name="Téglalap: lekerekítet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739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FA70F" id="Téglalap: lekerekített 30" o:spid="_x0000_s1026" style="position:absolute;margin-left:189.85pt;margin-top:17.9pt;width:135.8pt;height:58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8AF280" wp14:editId="6E0672F9">
                <wp:simplePos x="0" y="0"/>
                <wp:positionH relativeFrom="column">
                  <wp:posOffset>1077596</wp:posOffset>
                </wp:positionH>
                <wp:positionV relativeFrom="paragraph">
                  <wp:posOffset>349250</wp:posOffset>
                </wp:positionV>
                <wp:extent cx="1226820" cy="257810"/>
                <wp:effectExtent l="0" t="0" r="11430" b="27940"/>
                <wp:wrapNone/>
                <wp:docPr id="29" name="Téglalap: lekerekítet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578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147244" id="Téglalap: lekerekített 29" o:spid="_x0000_s1026" style="position:absolute;margin-left:84.85pt;margin-top:27.5pt;width:96.6pt;height:20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3465C7">
        <w:rPr>
          <w:noProof/>
        </w:rPr>
        <w:drawing>
          <wp:inline distT="0" distB="0" distL="0" distR="0" wp14:anchorId="60C8CF9F" wp14:editId="62BDAC5C">
            <wp:extent cx="3977640" cy="3615734"/>
            <wp:effectExtent l="152400" t="114300" r="156210" b="1562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725" cy="3636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AAD66E" w14:textId="77777777" w:rsidR="00AA0A55" w:rsidRDefault="000C6C2E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</w:t>
      </w:r>
      <w:r w:rsidR="00AA0A55">
        <w:rPr>
          <w:rFonts w:ascii="Calibri" w:hAnsi="Calibri" w:cs="Calibri"/>
          <w:sz w:val="26"/>
          <w:szCs w:val="26"/>
        </w:rPr>
        <w:t xml:space="preserve"> példa kedvéért: legyen a</w:t>
      </w:r>
      <w:r w:rsidRPr="00AA0A55">
        <w:rPr>
          <w:rFonts w:ascii="Calibri" w:hAnsi="Calibri" w:cs="Calibri"/>
          <w:sz w:val="26"/>
          <w:szCs w:val="26"/>
        </w:rPr>
        <w:t xml:space="preserve">dott egy </w:t>
      </w:r>
      <w:proofErr w:type="spellStart"/>
      <w:r w:rsidRPr="00AA0A55">
        <w:rPr>
          <w:rFonts w:ascii="Calibri" w:hAnsi="Calibri" w:cs="Calibri"/>
          <w:b/>
          <w:color w:val="auto"/>
          <w:sz w:val="26"/>
          <w:szCs w:val="26"/>
        </w:rPr>
        <w:t>Demo</w:t>
      </w:r>
      <w:proofErr w:type="spellEnd"/>
      <w:r w:rsidRPr="00AA0A55">
        <w:rPr>
          <w:rFonts w:ascii="Calibri" w:hAnsi="Calibri" w:cs="Calibri"/>
          <w:color w:val="auto"/>
          <w:sz w:val="26"/>
          <w:szCs w:val="26"/>
        </w:rPr>
        <w:t xml:space="preserve"> </w:t>
      </w:r>
      <w:r w:rsidRPr="00AA0A55">
        <w:rPr>
          <w:rFonts w:ascii="Calibri" w:hAnsi="Calibri" w:cs="Calibri"/>
          <w:sz w:val="26"/>
          <w:szCs w:val="26"/>
        </w:rPr>
        <w:t>nevű felhasználó</w:t>
      </w:r>
      <w:r w:rsidR="00A82623" w:rsidRPr="00AA0A55">
        <w:rPr>
          <w:rFonts w:ascii="Calibri" w:hAnsi="Calibri" w:cs="Calibri"/>
          <w:sz w:val="26"/>
          <w:szCs w:val="26"/>
        </w:rPr>
        <w:t>,</w:t>
      </w:r>
      <w:r w:rsidRPr="00AA0A55">
        <w:rPr>
          <w:rFonts w:ascii="Calibri" w:hAnsi="Calibri" w:cs="Calibri"/>
          <w:sz w:val="26"/>
          <w:szCs w:val="26"/>
        </w:rPr>
        <w:t xml:space="preserve"> </w:t>
      </w:r>
      <w:r w:rsidR="00AA0A55">
        <w:rPr>
          <w:rFonts w:ascii="Calibri" w:hAnsi="Calibri" w:cs="Calibri"/>
          <w:sz w:val="26"/>
          <w:szCs w:val="26"/>
        </w:rPr>
        <w:t>az ő adatai akkor elérhetőek, ha a listán rákattintunk a nevére.</w:t>
      </w:r>
    </w:p>
    <w:p w14:paraId="19F0FBD3" w14:textId="77777777" w:rsidR="000C6C2E" w:rsidRPr="00AA0A55" w:rsidRDefault="00AA0A55" w:rsidP="0052474A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Ilyenkor </w:t>
      </w:r>
      <w:r w:rsidR="000C6C2E" w:rsidRPr="00AA0A55">
        <w:rPr>
          <w:rFonts w:ascii="Calibri" w:hAnsi="Calibri" w:cs="Calibri"/>
          <w:sz w:val="26"/>
          <w:szCs w:val="26"/>
        </w:rPr>
        <w:t xml:space="preserve">az eredeti jelszavát </w:t>
      </w:r>
      <w:r>
        <w:rPr>
          <w:rFonts w:ascii="Calibri" w:hAnsi="Calibri" w:cs="Calibri"/>
          <w:sz w:val="26"/>
          <w:szCs w:val="26"/>
        </w:rPr>
        <w:t xml:space="preserve">is </w:t>
      </w:r>
      <w:r w:rsidR="000C6C2E" w:rsidRPr="00AA0A55">
        <w:rPr>
          <w:rFonts w:ascii="Calibri" w:hAnsi="Calibri" w:cs="Calibri"/>
          <w:sz w:val="26"/>
          <w:szCs w:val="26"/>
        </w:rPr>
        <w:t xml:space="preserve">megjelenítjük titkosítva. A jelszó akkor jelenik meg </w:t>
      </w:r>
      <w:r>
        <w:rPr>
          <w:rFonts w:ascii="Calibri" w:hAnsi="Calibri" w:cs="Calibri"/>
          <w:sz w:val="26"/>
          <w:szCs w:val="26"/>
        </w:rPr>
        <w:t xml:space="preserve">közérthető módon, titkosítatlanul, </w:t>
      </w:r>
      <w:r w:rsidR="000C6C2E" w:rsidRPr="00AA0A55">
        <w:rPr>
          <w:rFonts w:ascii="Calibri" w:hAnsi="Calibri" w:cs="Calibri"/>
          <w:sz w:val="26"/>
          <w:szCs w:val="26"/>
        </w:rPr>
        <w:t xml:space="preserve">ha a titkosított jelszóra </w:t>
      </w:r>
      <w:r>
        <w:rPr>
          <w:rFonts w:ascii="Calibri" w:hAnsi="Calibri" w:cs="Calibri"/>
          <w:sz w:val="26"/>
          <w:szCs w:val="26"/>
        </w:rPr>
        <w:t>ráhúzzuk</w:t>
      </w:r>
      <w:r w:rsidR="000C6C2E" w:rsidRPr="00AA0A55">
        <w:rPr>
          <w:rFonts w:ascii="Calibri" w:hAnsi="Calibri" w:cs="Calibri"/>
          <w:sz w:val="26"/>
          <w:szCs w:val="26"/>
        </w:rPr>
        <w:t xml:space="preserve"> az egeret.</w:t>
      </w:r>
      <w:r>
        <w:rPr>
          <w:rFonts w:ascii="Calibri" w:hAnsi="Calibri" w:cs="Calibri"/>
          <w:sz w:val="26"/>
          <w:szCs w:val="26"/>
        </w:rPr>
        <w:t xml:space="preserve"> Kattintani nem szükséges.</w:t>
      </w:r>
    </w:p>
    <w:p w14:paraId="4CF99A87" w14:textId="77777777" w:rsidR="000C6C2E" w:rsidRDefault="000C6C2E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 xml:space="preserve">Az </w:t>
      </w:r>
      <w:r w:rsidR="00AA0A55">
        <w:rPr>
          <w:rFonts w:ascii="Calibri" w:hAnsi="Calibri" w:cs="Calibri"/>
          <w:sz w:val="26"/>
          <w:szCs w:val="26"/>
        </w:rPr>
        <w:t>példa felhasználónk</w:t>
      </w:r>
      <w:r w:rsidRPr="00AA0A55">
        <w:rPr>
          <w:rFonts w:ascii="Calibri" w:hAnsi="Calibri" w:cs="Calibri"/>
          <w:sz w:val="26"/>
          <w:szCs w:val="26"/>
        </w:rPr>
        <w:t xml:space="preserve"> eredeti </w:t>
      </w:r>
      <w:proofErr w:type="spellStart"/>
      <w:r w:rsidRPr="00AA0A55">
        <w:rPr>
          <w:rFonts w:ascii="Calibri" w:hAnsi="Calibri" w:cs="Calibri"/>
          <w:sz w:val="26"/>
          <w:szCs w:val="26"/>
        </w:rPr>
        <w:t>jelszava</w:t>
      </w:r>
      <w:proofErr w:type="spellEnd"/>
      <w:r w:rsidRPr="00AA0A55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Pr="00AA0A55">
        <w:rPr>
          <w:rFonts w:ascii="Calibri" w:hAnsi="Calibri" w:cs="Calibri"/>
          <w:b/>
          <w:color w:val="auto"/>
          <w:sz w:val="26"/>
          <w:szCs w:val="26"/>
        </w:rPr>
        <w:t>Demojel</w:t>
      </w:r>
      <w:proofErr w:type="spellEnd"/>
      <w:r w:rsidR="002C635C">
        <w:rPr>
          <w:rFonts w:ascii="Calibri" w:hAnsi="Calibri" w:cs="Calibri"/>
          <w:color w:val="auto"/>
          <w:sz w:val="26"/>
          <w:szCs w:val="26"/>
        </w:rPr>
        <w:t>,</w:t>
      </w:r>
      <w:r w:rsidR="00AA0A55">
        <w:rPr>
          <w:rFonts w:ascii="Calibri" w:hAnsi="Calibri" w:cs="Calibri"/>
          <w:color w:val="FF0000"/>
          <w:sz w:val="26"/>
          <w:szCs w:val="26"/>
        </w:rPr>
        <w:t xml:space="preserve"> </w:t>
      </w:r>
      <w:r w:rsidR="00AA0A55" w:rsidRPr="00AA0A55">
        <w:rPr>
          <w:rFonts w:ascii="Calibri" w:hAnsi="Calibri" w:cs="Calibri"/>
          <w:color w:val="auto"/>
          <w:sz w:val="26"/>
          <w:szCs w:val="26"/>
        </w:rPr>
        <w:t>ahogy az az ábrán is látszik.</w:t>
      </w:r>
    </w:p>
    <w:p w14:paraId="1EAA14D2" w14:textId="77777777" w:rsidR="00AA0A55" w:rsidRDefault="00AA0A55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color w:val="auto"/>
          <w:sz w:val="26"/>
          <w:szCs w:val="26"/>
        </w:rPr>
        <w:t xml:space="preserve">Minden felhasználó jelszava az </w:t>
      </w:r>
      <w:r w:rsidRPr="002C635C">
        <w:rPr>
          <w:rFonts w:ascii="Calibri" w:hAnsi="Calibri" w:cs="Calibri"/>
          <w:b/>
          <w:color w:val="auto"/>
          <w:sz w:val="26"/>
          <w:szCs w:val="26"/>
        </w:rPr>
        <w:t>AES 256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 nyílt kulcsú titkosítással kerül tárolásra, ennek visszafejtése </w:t>
      </w:r>
      <w:r w:rsidR="0017150C">
        <w:rPr>
          <w:rFonts w:ascii="Calibri" w:hAnsi="Calibri" w:cs="Calibri"/>
          <w:color w:val="auto"/>
          <w:sz w:val="26"/>
          <w:szCs w:val="26"/>
        </w:rPr>
        <w:t>„</w:t>
      </w:r>
      <w:r w:rsidRPr="00AA0A55">
        <w:rPr>
          <w:rFonts w:ascii="Calibri" w:hAnsi="Calibri" w:cs="Calibri"/>
          <w:color w:val="auto"/>
          <w:sz w:val="26"/>
          <w:szCs w:val="26"/>
        </w:rPr>
        <w:t>nem könnyű</w:t>
      </w:r>
      <w:r w:rsidR="0017150C">
        <w:rPr>
          <w:rFonts w:ascii="Calibri" w:hAnsi="Calibri" w:cs="Calibri"/>
          <w:color w:val="auto"/>
          <w:sz w:val="26"/>
          <w:szCs w:val="26"/>
        </w:rPr>
        <w:t>”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 feladat. </w:t>
      </w:r>
    </w:p>
    <w:p w14:paraId="7DED85B7" w14:textId="77777777" w:rsidR="00AA0A55" w:rsidRDefault="00AA0A55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>
        <w:rPr>
          <w:rFonts w:ascii="Calibri" w:hAnsi="Calibri" w:cs="Calibri"/>
          <w:color w:val="auto"/>
          <w:sz w:val="26"/>
          <w:szCs w:val="26"/>
        </w:rPr>
        <w:t xml:space="preserve">A 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Demo</w:t>
      </w:r>
      <w:proofErr w:type="spellEnd"/>
      <w:r>
        <w:rPr>
          <w:rFonts w:ascii="Calibri" w:hAnsi="Calibri" w:cs="Calibri"/>
          <w:color w:val="auto"/>
          <w:sz w:val="26"/>
          <w:szCs w:val="26"/>
        </w:rPr>
        <w:t xml:space="preserve"> felhasználó 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jelszava</w:t>
      </w:r>
      <w:proofErr w:type="spellEnd"/>
      <w:r>
        <w:rPr>
          <w:rFonts w:ascii="Calibri" w:hAnsi="Calibri" w:cs="Calibri"/>
          <w:color w:val="auto"/>
          <w:sz w:val="26"/>
          <w:szCs w:val="26"/>
        </w:rPr>
        <w:t xml:space="preserve"> (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Demojel</w:t>
      </w:r>
      <w:proofErr w:type="spellEnd"/>
      <w:r w:rsidR="0017150C">
        <w:rPr>
          <w:rFonts w:ascii="Calibri" w:hAnsi="Calibri" w:cs="Calibri"/>
          <w:color w:val="auto"/>
          <w:sz w:val="26"/>
          <w:szCs w:val="26"/>
        </w:rPr>
        <w:t>) pl. így néz ki titkosított formában:</w:t>
      </w:r>
    </w:p>
    <w:p w14:paraId="43B6AD63" w14:textId="2B9495EC" w:rsidR="00D32D18" w:rsidRPr="00D32D18" w:rsidRDefault="0017150C" w:rsidP="00D32D18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17150C">
        <w:rPr>
          <w:rFonts w:ascii="Calibri" w:hAnsi="Calibri" w:cs="Calibri"/>
          <w:color w:val="auto"/>
          <w:sz w:val="26"/>
          <w:szCs w:val="26"/>
        </w:rPr>
        <w:t>ExrMTd9sDGp9TzJBmNPV0zIXGjcfqNcoYAzG+sIVCC3Ns6jAHLHiJ0OGFfLHmWZwuL194TMANJUci0Aj3/m9e+UEkG61wwxVpsO0G/HZlfdY7FiLWQWz8rnbG8SCaQwZ</w:t>
      </w:r>
    </w:p>
    <w:p w14:paraId="541B9823" w14:textId="1055B969" w:rsidR="00D32D18" w:rsidRDefault="00D32D18" w:rsidP="0052474A">
      <w:pPr>
        <w:jc w:val="both"/>
        <w:rPr>
          <w:rFonts w:ascii="Calibri" w:hAnsi="Calibri" w:cs="Calibri"/>
        </w:rPr>
      </w:pPr>
      <w:r w:rsidRPr="0052474A"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C16F5A" wp14:editId="514AD2FE">
                <wp:simplePos x="0" y="0"/>
                <wp:positionH relativeFrom="column">
                  <wp:posOffset>4418965</wp:posOffset>
                </wp:positionH>
                <wp:positionV relativeFrom="paragraph">
                  <wp:posOffset>13335</wp:posOffset>
                </wp:positionV>
                <wp:extent cx="2001520" cy="1870075"/>
                <wp:effectExtent l="0" t="0" r="17780" b="15875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520" cy="187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B9E84C" w14:textId="7DE751F0" w:rsidR="00AE2FD0" w:rsidRPr="00E30101" w:rsidRDefault="00AE2FD0" w:rsidP="0052474A">
                            <w:pPr>
                              <w:jc w:val="both"/>
                              <w:rPr>
                                <w:rFonts w:ascii="Calibri" w:hAnsi="Calibri" w:cs="Calibri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</w:rPr>
                              <w:t>Egy új jelszó rögzítéséhez mind a kettő</w:t>
                            </w:r>
                            <w:r w:rsidR="000D1D39">
                              <w:rPr>
                                <w:rFonts w:ascii="Calibri" w:hAnsi="Calibri" w:cs="Calibri"/>
                              </w:rPr>
                              <w:t xml:space="preserve"> jelszó</w:t>
                            </w:r>
                            <w:r w:rsidRPr="0052474A">
                              <w:rPr>
                                <w:rFonts w:ascii="Calibri" w:hAnsi="Calibri" w:cs="Calibri"/>
                              </w:rPr>
                              <w:t xml:space="preserve"> mezőben szerepelni kell ugyan annak az adatnak, most ez</w:t>
                            </w:r>
                            <w:r w:rsidRPr="0052474A">
                              <w:rPr>
                                <w:rFonts w:ascii="Calibri" w:hAnsi="Calibri" w:cs="Calibri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2474A">
                              <w:rPr>
                                <w:rFonts w:ascii="Calibri" w:hAnsi="Calibri" w:cs="Calibri"/>
                                <w:b/>
                                <w:color w:val="auto"/>
                              </w:rPr>
                              <w:t>Demouj</w:t>
                            </w:r>
                            <w:proofErr w:type="spellEnd"/>
                            <w:r w:rsidR="00E30101">
                              <w:rPr>
                                <w:rFonts w:ascii="Calibri" w:hAnsi="Calibri" w:cs="Calibri"/>
                              </w:rPr>
                              <w:t>.</w:t>
                            </w:r>
                          </w:p>
                          <w:p w14:paraId="7911AD9B" w14:textId="141B6EB9" w:rsidR="00AE2FD0" w:rsidRPr="0052474A" w:rsidRDefault="00AE2FD0" w:rsidP="0052474A">
                            <w:pPr>
                              <w:jc w:val="both"/>
                              <w:rPr>
                                <w:rFonts w:ascii="Calibri" w:hAnsi="Calibri" w:cs="Calibri"/>
                                <w:color w:val="auto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  <w:color w:val="auto"/>
                              </w:rPr>
                              <w:t>A sikeres jelszó változtatásról üzenetet kap.</w:t>
                            </w:r>
                          </w:p>
                          <w:p w14:paraId="363E1922" w14:textId="77777777" w:rsidR="00AE2FD0" w:rsidRDefault="00AE2F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16F5A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left:0;text-align:left;margin-left:347.95pt;margin-top:1.05pt;width:157.6pt;height:14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" fillcolor="white [3201]" strokecolor="white [3212]" strokeweight=".5pt">
                <v:textbox>
                  <w:txbxContent>
                    <w:p w14:paraId="6AB9E84C" w14:textId="7DE751F0" w:rsidR="00AE2FD0" w:rsidRPr="00E30101" w:rsidRDefault="00AE2FD0" w:rsidP="0052474A">
                      <w:pPr>
                        <w:jc w:val="both"/>
                        <w:rPr>
                          <w:rFonts w:ascii="Calibri" w:hAnsi="Calibri" w:cs="Calibri"/>
                        </w:rPr>
                      </w:pPr>
                      <w:r w:rsidRPr="0052474A">
                        <w:rPr>
                          <w:rFonts w:ascii="Calibri" w:hAnsi="Calibri" w:cs="Calibri"/>
                        </w:rPr>
                        <w:t>Egy új jelszó rögzítéséhez mind a kettő</w:t>
                      </w:r>
                      <w:r w:rsidR="000D1D39">
                        <w:rPr>
                          <w:rFonts w:ascii="Calibri" w:hAnsi="Calibri" w:cs="Calibri"/>
                        </w:rPr>
                        <w:t xml:space="preserve"> jelszó</w:t>
                      </w:r>
                      <w:r w:rsidRPr="0052474A">
                        <w:rPr>
                          <w:rFonts w:ascii="Calibri" w:hAnsi="Calibri" w:cs="Calibri"/>
                        </w:rPr>
                        <w:t xml:space="preserve"> mezőben szerepelni kell ugyan annak az adatnak, most ez</w:t>
                      </w:r>
                      <w:r w:rsidRPr="0052474A">
                        <w:rPr>
                          <w:rFonts w:ascii="Calibri" w:hAnsi="Calibri" w:cs="Calibri"/>
                          <w:color w:val="FF0000"/>
                        </w:rPr>
                        <w:t xml:space="preserve"> </w:t>
                      </w:r>
                      <w:proofErr w:type="spellStart"/>
                      <w:r w:rsidRPr="0052474A">
                        <w:rPr>
                          <w:rFonts w:ascii="Calibri" w:hAnsi="Calibri" w:cs="Calibri"/>
                          <w:b/>
                          <w:color w:val="auto"/>
                        </w:rPr>
                        <w:t>Demouj</w:t>
                      </w:r>
                      <w:proofErr w:type="spellEnd"/>
                      <w:r w:rsidR="00E30101">
                        <w:rPr>
                          <w:rFonts w:ascii="Calibri" w:hAnsi="Calibri" w:cs="Calibri"/>
                        </w:rPr>
                        <w:t>.</w:t>
                      </w:r>
                    </w:p>
                    <w:p w14:paraId="7911AD9B" w14:textId="141B6EB9" w:rsidR="00AE2FD0" w:rsidRPr="0052474A" w:rsidRDefault="00AE2FD0" w:rsidP="0052474A">
                      <w:pPr>
                        <w:jc w:val="both"/>
                        <w:rPr>
                          <w:rFonts w:ascii="Calibri" w:hAnsi="Calibri" w:cs="Calibri"/>
                          <w:color w:val="auto"/>
                        </w:rPr>
                      </w:pPr>
                      <w:r w:rsidRPr="0052474A">
                        <w:rPr>
                          <w:rFonts w:ascii="Calibri" w:hAnsi="Calibri" w:cs="Calibri"/>
                          <w:color w:val="auto"/>
                        </w:rPr>
                        <w:t>A sikeres jelszó változtatásról üzenetet kap.</w:t>
                      </w:r>
                    </w:p>
                    <w:p w14:paraId="363E1922" w14:textId="77777777" w:rsidR="00AE2FD0" w:rsidRDefault="00AE2FD0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874C4C" wp14:editId="1EEC1822">
                <wp:simplePos x="0" y="0"/>
                <wp:positionH relativeFrom="margin">
                  <wp:posOffset>1527175</wp:posOffset>
                </wp:positionH>
                <wp:positionV relativeFrom="paragraph">
                  <wp:posOffset>1009015</wp:posOffset>
                </wp:positionV>
                <wp:extent cx="1219200" cy="922020"/>
                <wp:effectExtent l="0" t="0" r="19050" b="11430"/>
                <wp:wrapNone/>
                <wp:docPr id="28" name="Téglalap: lekerekítet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22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ED097" id="Téglalap: lekerekített 28" o:spid="_x0000_s1026" style="position:absolute;margin-left:120.25pt;margin-top:79.45pt;width:96pt;height:72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99BD383" wp14:editId="0D2CF321">
            <wp:extent cx="4068000" cy="3708083"/>
            <wp:effectExtent l="133350" t="114300" r="142240" b="1593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37080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833CD" w14:textId="326C495B" w:rsidR="00D32D18" w:rsidRDefault="00D32D18" w:rsidP="0052474A">
      <w:pPr>
        <w:jc w:val="both"/>
        <w:rPr>
          <w:rFonts w:ascii="Calibri" w:hAnsi="Calibri" w:cs="Calibri"/>
        </w:rPr>
      </w:pPr>
      <w:r w:rsidRPr="0052474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6F937" wp14:editId="01421809">
                <wp:simplePos x="0" y="0"/>
                <wp:positionH relativeFrom="page">
                  <wp:posOffset>5414010</wp:posOffset>
                </wp:positionH>
                <wp:positionV relativeFrom="paragraph">
                  <wp:posOffset>9525</wp:posOffset>
                </wp:positionV>
                <wp:extent cx="1981200" cy="401320"/>
                <wp:effectExtent l="0" t="0" r="19050" b="1778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5D5B46" w14:textId="77777777" w:rsidR="00F85EA8" w:rsidRPr="0052474A" w:rsidRDefault="00F85EA8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</w:rPr>
                              <w:t>A módosítás eredménye.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6F937" id="Szövegdoboz 8" o:spid="_x0000_s1027" type="#_x0000_t202" style="position:absolute;left:0;text-align:left;margin-left:426.3pt;margin-top:.75pt;width:156pt;height:31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" fillcolor="white [3201]" strokecolor="white [3212]" strokeweight=".5pt">
                <v:textbox>
                  <w:txbxContent>
                    <w:p w14:paraId="2D5D5B46" w14:textId="77777777" w:rsidR="00F85EA8" w:rsidRPr="0052474A" w:rsidRDefault="00F85EA8">
                      <w:pPr>
                        <w:rPr>
                          <w:rFonts w:ascii="Calibri" w:hAnsi="Calibri" w:cs="Calibri"/>
                        </w:rPr>
                      </w:pPr>
                      <w:r w:rsidRPr="0052474A">
                        <w:rPr>
                          <w:rFonts w:ascii="Calibri" w:hAnsi="Calibri" w:cs="Calibri"/>
                        </w:rPr>
                        <w:t>A módosítás eredménye.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032F29" wp14:editId="0D5662F2">
                <wp:simplePos x="0" y="0"/>
                <wp:positionH relativeFrom="column">
                  <wp:posOffset>1520190</wp:posOffset>
                </wp:positionH>
                <wp:positionV relativeFrom="paragraph">
                  <wp:posOffset>208915</wp:posOffset>
                </wp:positionV>
                <wp:extent cx="1551478" cy="789709"/>
                <wp:effectExtent l="0" t="0" r="10795" b="10795"/>
                <wp:wrapNone/>
                <wp:docPr id="27" name="Téglalap: lekerekítet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478" cy="789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AFB7FD" id="Téglalap: lekerekített 27" o:spid="_x0000_s1026" style="position:absolute;margin-left:119.7pt;margin-top:16.45pt;width:122.15pt;height:6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7F3FAE8" wp14:editId="67CB914D">
            <wp:extent cx="4091379" cy="3708000"/>
            <wp:effectExtent l="133350" t="114300" r="137795" b="15938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379" cy="370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D86E0F" w14:textId="77777777" w:rsidR="0008321C" w:rsidRDefault="0008321C" w:rsidP="0008321C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4CCC6B" wp14:editId="64DE320D">
                <wp:simplePos x="0" y="0"/>
                <wp:positionH relativeFrom="column">
                  <wp:posOffset>3706495</wp:posOffset>
                </wp:positionH>
                <wp:positionV relativeFrom="paragraph">
                  <wp:posOffset>1100455</wp:posOffset>
                </wp:positionV>
                <wp:extent cx="1341120" cy="1036320"/>
                <wp:effectExtent l="0" t="0" r="11430" b="11430"/>
                <wp:wrapNone/>
                <wp:docPr id="16" name="Téglalap: lekerekítet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B5A67" id="Téglalap: lekerekített 16" o:spid="_x0000_s1026" style="position:absolute;margin-left:291.85pt;margin-top:86.65pt;width:105.6pt;height:8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F68B59" wp14:editId="12215888">
            <wp:extent cx="4259113" cy="3901440"/>
            <wp:effectExtent l="133350" t="114300" r="122555" b="1562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248" cy="39061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509B6" w14:textId="1B3D24A6" w:rsidR="0008321C" w:rsidRDefault="0008321C" w:rsidP="0008321C">
      <w:pPr>
        <w:rPr>
          <w:rFonts w:ascii="Calibri" w:hAnsi="Calibri" w:cs="Calibri"/>
        </w:rPr>
      </w:pPr>
      <w:r>
        <w:rPr>
          <w:rFonts w:ascii="Calibri" w:hAnsi="Calibri" w:cs="Calibri"/>
        </w:rPr>
        <w:t>Lehetőség van a meglévő felhasználók e-mail címének és beosztásának megváltoztatására is.</w:t>
      </w:r>
    </w:p>
    <w:p w14:paraId="5F14957F" w14:textId="329C3B83" w:rsidR="00DF704D" w:rsidRDefault="0008321C" w:rsidP="000832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Az </w:t>
      </w:r>
      <w:r w:rsidRPr="0008321C">
        <w:rPr>
          <w:rFonts w:ascii="Calibri" w:hAnsi="Calibri" w:cs="Calibri"/>
          <w:b/>
        </w:rPr>
        <w:t>„Új e-mail”</w:t>
      </w:r>
      <w:r>
        <w:rPr>
          <w:rFonts w:ascii="Calibri" w:hAnsi="Calibri" w:cs="Calibri"/>
        </w:rPr>
        <w:t xml:space="preserve"> mezőben egy helyes e-mail címnek kell szerepelni a módosításhoz, ezután az </w:t>
      </w:r>
      <w:r w:rsidRPr="00DF704D">
        <w:rPr>
          <w:rFonts w:ascii="Calibri" w:hAnsi="Calibri" w:cs="Calibri"/>
          <w:b/>
        </w:rPr>
        <w:t>„Új E-mail rögzítése”</w:t>
      </w:r>
      <w:r>
        <w:rPr>
          <w:rFonts w:ascii="Calibri" w:hAnsi="Calibri" w:cs="Calibri"/>
        </w:rPr>
        <w:t xml:space="preserve"> gombbal lehet rögzíteni a módosítást, a módosításról egy</w:t>
      </w:r>
      <w:r w:rsidR="000D1D39">
        <w:rPr>
          <w:rFonts w:ascii="Calibri" w:hAnsi="Calibri" w:cs="Calibri"/>
        </w:rPr>
        <w:t>megerősítő</w:t>
      </w:r>
      <w:r>
        <w:rPr>
          <w:rFonts w:ascii="Calibri" w:hAnsi="Calibri" w:cs="Calibri"/>
        </w:rPr>
        <w:t xml:space="preserve"> üzenetet is kap. </w:t>
      </w:r>
    </w:p>
    <w:p w14:paraId="7F46F741" w14:textId="515FC710" w:rsidR="00D32D18" w:rsidRDefault="00DF704D" w:rsidP="000832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Az </w:t>
      </w:r>
      <w:r w:rsidRPr="00DF704D">
        <w:rPr>
          <w:rFonts w:ascii="Calibri" w:hAnsi="Calibri" w:cs="Calibri"/>
          <w:b/>
        </w:rPr>
        <w:t>„Új beosztás”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 xml:space="preserve">mezőben lehetőség van egy új beosztás rögzítésére, a legördülő menüből is lehet választani, a már használt beosztások listájából, de lehet </w:t>
      </w:r>
      <w:r w:rsidR="000D1D39">
        <w:rPr>
          <w:rFonts w:ascii="Calibri" w:hAnsi="Calibri" w:cs="Calibri"/>
        </w:rPr>
        <w:t>újat</w:t>
      </w:r>
      <w:r>
        <w:rPr>
          <w:rFonts w:ascii="Calibri" w:hAnsi="Calibri" w:cs="Calibri"/>
        </w:rPr>
        <w:t xml:space="preserve"> is beírni, ezt a program ugyan úgy rögzíti. Ugyanazt a beosztást még egyszer nem lehet a felhasználónak megadni. </w:t>
      </w:r>
      <w:r w:rsidR="00D32D18">
        <w:rPr>
          <w:rFonts w:ascii="Calibri" w:hAnsi="Calibri" w:cs="Calibri"/>
        </w:rPr>
        <w:br w:type="page"/>
      </w:r>
    </w:p>
    <w:p w14:paraId="08369E87" w14:textId="77777777" w:rsidR="008A3A16" w:rsidRPr="0052474A" w:rsidRDefault="008A3A16" w:rsidP="0052474A">
      <w:pPr>
        <w:jc w:val="both"/>
        <w:rPr>
          <w:rFonts w:ascii="Calibri" w:hAnsi="Calibri" w:cs="Calibri"/>
        </w:rPr>
      </w:pPr>
    </w:p>
    <w:p w14:paraId="600835B5" w14:textId="77777777" w:rsidR="00C372E4" w:rsidRPr="00325645" w:rsidRDefault="000D5CD0" w:rsidP="00325645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6" w:name="_Toc81047247"/>
      <w:r w:rsidRPr="0052474A">
        <w:rPr>
          <w:rFonts w:ascii="Calibri" w:hAnsi="Calibri" w:cs="Calibri"/>
          <w:b/>
        </w:rPr>
        <w:t>Felhasználó megkeresése a programmal.</w:t>
      </w:r>
      <w:bookmarkEnd w:id="6"/>
    </w:p>
    <w:p w14:paraId="360152DF" w14:textId="669EDDB2" w:rsidR="00D32D18" w:rsidRDefault="00984B35" w:rsidP="0052474A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273628" wp14:editId="2D80DC29">
                <wp:simplePos x="0" y="0"/>
                <wp:positionH relativeFrom="column">
                  <wp:posOffset>948055</wp:posOffset>
                </wp:positionH>
                <wp:positionV relativeFrom="paragraph">
                  <wp:posOffset>2459355</wp:posOffset>
                </wp:positionV>
                <wp:extent cx="1392382" cy="775970"/>
                <wp:effectExtent l="0" t="0" r="17780" b="24130"/>
                <wp:wrapNone/>
                <wp:docPr id="26" name="Téglalap: lekerekítet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382" cy="7759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E9585" id="Téglalap: lekerekített 26" o:spid="_x0000_s1026" style="position:absolute;margin-left:74.65pt;margin-top:193.65pt;width:109.65pt;height:61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9D44E1" w:rsidRPr="009D44E1">
        <w:rPr>
          <w:noProof/>
        </w:rPr>
        <w:t xml:space="preserve"> </w:t>
      </w:r>
      <w:r w:rsidR="009D44E1">
        <w:rPr>
          <w:noProof/>
        </w:rPr>
        <w:drawing>
          <wp:inline distT="0" distB="0" distL="0" distR="0" wp14:anchorId="7766AB6C" wp14:editId="22CDEB9E">
            <wp:extent cx="4222700" cy="3855720"/>
            <wp:effectExtent l="133350" t="114300" r="140335" b="16383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115" cy="38588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325D78" w14:textId="6E89FE84" w:rsidR="00325645" w:rsidRPr="0052474A" w:rsidRDefault="00325645" w:rsidP="00D32D18">
      <w:pPr>
        <w:rPr>
          <w:rFonts w:ascii="Calibri" w:hAnsi="Calibri" w:cs="Calibri"/>
        </w:rPr>
      </w:pPr>
    </w:p>
    <w:p w14:paraId="6BD500FD" w14:textId="77777777" w:rsidR="0017150C" w:rsidRDefault="004E725A" w:rsidP="0052474A">
      <w:pPr>
        <w:jc w:val="both"/>
        <w:rPr>
          <w:rFonts w:ascii="Calibri" w:hAnsi="Calibri" w:cs="Calibri"/>
        </w:rPr>
      </w:pPr>
      <w:r w:rsidRPr="0052474A">
        <w:rPr>
          <w:rFonts w:ascii="Calibri" w:hAnsi="Calibri" w:cs="Calibri"/>
        </w:rPr>
        <w:t xml:space="preserve">Lehetőség van a felhasználók </w:t>
      </w:r>
      <w:r w:rsidRPr="000D1D39">
        <w:rPr>
          <w:rFonts w:ascii="Calibri" w:hAnsi="Calibri" w:cs="Calibri"/>
          <w:b/>
        </w:rPr>
        <w:t>keresésére</w:t>
      </w:r>
      <w:r w:rsidRPr="0052474A">
        <w:rPr>
          <w:rFonts w:ascii="Calibri" w:hAnsi="Calibri" w:cs="Calibri"/>
        </w:rPr>
        <w:t xml:space="preserve"> is</w:t>
      </w:r>
      <w:r w:rsidR="0017150C">
        <w:rPr>
          <w:rFonts w:ascii="Calibri" w:hAnsi="Calibri" w:cs="Calibri"/>
        </w:rPr>
        <w:t xml:space="preserve">. </w:t>
      </w:r>
    </w:p>
    <w:p w14:paraId="6593CACA" w14:textId="11AF2B4C" w:rsidR="0017150C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Amikor sok felhasználó található a program „adatbázisában” nem könnyű őket áttekinteni. E</w:t>
      </w:r>
      <w:r w:rsidR="004E725A" w:rsidRPr="0052474A">
        <w:rPr>
          <w:rFonts w:ascii="Calibri" w:hAnsi="Calibri" w:cs="Calibri"/>
        </w:rPr>
        <w:t xml:space="preserve">zt </w:t>
      </w:r>
      <w:r>
        <w:rPr>
          <w:rFonts w:ascii="Calibri" w:hAnsi="Calibri" w:cs="Calibri"/>
        </w:rPr>
        <w:t>meg</w:t>
      </w:r>
      <w:r w:rsidR="004E725A" w:rsidRPr="0052474A">
        <w:rPr>
          <w:rFonts w:ascii="Calibri" w:hAnsi="Calibri" w:cs="Calibri"/>
        </w:rPr>
        <w:t xml:space="preserve">könnyíti </w:t>
      </w:r>
      <w:r>
        <w:rPr>
          <w:rFonts w:ascii="Calibri" w:hAnsi="Calibri" w:cs="Calibri"/>
        </w:rPr>
        <w:t>a</w:t>
      </w:r>
      <w:r w:rsidR="004E725A" w:rsidRPr="0052474A">
        <w:rPr>
          <w:rFonts w:ascii="Calibri" w:hAnsi="Calibri" w:cs="Calibri"/>
        </w:rPr>
        <w:t xml:space="preserve"> kezdőbetű</w:t>
      </w:r>
      <w:r>
        <w:rPr>
          <w:rFonts w:ascii="Calibri" w:hAnsi="Calibri" w:cs="Calibri"/>
        </w:rPr>
        <w:t>(k)</w:t>
      </w:r>
      <w:r w:rsidR="00C36ED9" w:rsidRPr="0052474A">
        <w:rPr>
          <w:rFonts w:ascii="Calibri" w:hAnsi="Calibri" w:cs="Calibri"/>
        </w:rPr>
        <w:t xml:space="preserve">re való szűrés </w:t>
      </w:r>
      <w:r>
        <w:rPr>
          <w:rFonts w:ascii="Calibri" w:hAnsi="Calibri" w:cs="Calibri"/>
        </w:rPr>
        <w:t>lehetősége</w:t>
      </w:r>
      <w:r w:rsidR="00C36ED9" w:rsidRPr="0052474A">
        <w:rPr>
          <w:rFonts w:ascii="Calibri" w:hAnsi="Calibri" w:cs="Calibri"/>
        </w:rPr>
        <w:t xml:space="preserve">, </w:t>
      </w:r>
      <w:r w:rsidR="000D1D39">
        <w:rPr>
          <w:rFonts w:ascii="Calibri" w:hAnsi="Calibri" w:cs="Calibri"/>
        </w:rPr>
        <w:t xml:space="preserve">így </w:t>
      </w:r>
      <w:r w:rsidR="00C36ED9" w:rsidRPr="0052474A">
        <w:rPr>
          <w:rFonts w:ascii="Calibri" w:hAnsi="Calibri" w:cs="Calibri"/>
        </w:rPr>
        <w:t>a</w:t>
      </w:r>
      <w:r>
        <w:rPr>
          <w:rFonts w:ascii="Calibri" w:hAnsi="Calibri" w:cs="Calibri"/>
        </w:rPr>
        <w:t>mikor begépeli a szöveget, minden lenyomott billentyű után lefut a keresés, illetve a találatok szűkítése.</w:t>
      </w:r>
    </w:p>
    <w:p w14:paraId="71D7A256" w14:textId="77777777" w:rsidR="004E725A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C36ED9" w:rsidRPr="0052474A">
        <w:rPr>
          <w:rFonts w:ascii="Calibri" w:hAnsi="Calibri" w:cs="Calibri"/>
        </w:rPr>
        <w:t xml:space="preserve"> „</w:t>
      </w:r>
      <w:r w:rsidR="00C36ED9" w:rsidRPr="0052474A">
        <w:rPr>
          <w:rFonts w:ascii="Calibri" w:hAnsi="Calibri" w:cs="Calibri"/>
          <w:b/>
        </w:rPr>
        <w:t>Keresés</w:t>
      </w:r>
      <w:r w:rsidR="00C36ED9" w:rsidRPr="0052474A">
        <w:rPr>
          <w:rFonts w:ascii="Calibri" w:hAnsi="Calibri" w:cs="Calibri"/>
        </w:rPr>
        <w:t>” gomb lenyomását követően a listában kiemelésre kerül a kívánt elem.</w:t>
      </w:r>
    </w:p>
    <w:p w14:paraId="787BC037" w14:textId="77777777" w:rsidR="00C372E4" w:rsidRDefault="00C372E4" w:rsidP="0052474A">
      <w:pPr>
        <w:jc w:val="both"/>
        <w:rPr>
          <w:rFonts w:ascii="Calibri" w:hAnsi="Calibri" w:cs="Calibri"/>
        </w:rPr>
      </w:pPr>
    </w:p>
    <w:p w14:paraId="3E89EB4D" w14:textId="77777777" w:rsidR="00C372E4" w:rsidRDefault="00C372E4" w:rsidP="0052474A">
      <w:pPr>
        <w:jc w:val="both"/>
        <w:rPr>
          <w:rFonts w:ascii="Calibri" w:hAnsi="Calibri" w:cs="Calibri"/>
        </w:rPr>
      </w:pPr>
    </w:p>
    <w:p w14:paraId="4C14C369" w14:textId="77777777" w:rsidR="00C372E4" w:rsidRDefault="00C372E4" w:rsidP="0052474A">
      <w:pPr>
        <w:jc w:val="both"/>
        <w:rPr>
          <w:rFonts w:ascii="Calibri" w:hAnsi="Calibri" w:cs="Calibri"/>
        </w:rPr>
      </w:pPr>
    </w:p>
    <w:p w14:paraId="53997633" w14:textId="77777777" w:rsidR="00C372E4" w:rsidRPr="0052474A" w:rsidRDefault="00C372E4" w:rsidP="0052474A">
      <w:pPr>
        <w:jc w:val="both"/>
        <w:rPr>
          <w:rFonts w:ascii="Calibri" w:hAnsi="Calibri" w:cs="Calibri"/>
        </w:rPr>
      </w:pPr>
    </w:p>
    <w:p w14:paraId="41586150" w14:textId="77777777" w:rsidR="00C372E4" w:rsidRPr="00984B35" w:rsidRDefault="000D5CD0" w:rsidP="00984B35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7" w:name="_Toc81047248"/>
      <w:r w:rsidRPr="0017150C">
        <w:rPr>
          <w:rFonts w:ascii="Calibri" w:hAnsi="Calibri" w:cs="Calibri"/>
          <w:b/>
        </w:rPr>
        <w:t>Már meglévő felhasználók törlése.</w:t>
      </w:r>
      <w:bookmarkEnd w:id="7"/>
    </w:p>
    <w:p w14:paraId="769A0B48" w14:textId="51CF61F0" w:rsidR="00984B35" w:rsidRPr="0052474A" w:rsidRDefault="00984B35" w:rsidP="0017150C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1FA88" wp14:editId="71569287">
                <wp:simplePos x="0" y="0"/>
                <wp:positionH relativeFrom="column">
                  <wp:posOffset>1035050</wp:posOffset>
                </wp:positionH>
                <wp:positionV relativeFrom="paragraph">
                  <wp:posOffset>3268980</wp:posOffset>
                </wp:positionV>
                <wp:extent cx="1413164" cy="435956"/>
                <wp:effectExtent l="0" t="0" r="15875" b="21590"/>
                <wp:wrapNone/>
                <wp:docPr id="25" name="Téglalap: lekerekítet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4359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73D498" id="Téglalap: lekerekített 25" o:spid="_x0000_s1026" style="position:absolute;margin-left:81.5pt;margin-top:257.4pt;width:111.25pt;height:34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="009D44E1" w:rsidRPr="009D44E1">
        <w:rPr>
          <w:noProof/>
        </w:rPr>
        <w:t xml:space="preserve"> </w:t>
      </w:r>
      <w:r w:rsidR="009D44E1">
        <w:rPr>
          <w:noProof/>
        </w:rPr>
        <w:drawing>
          <wp:inline distT="0" distB="0" distL="0" distR="0" wp14:anchorId="4289E1B5" wp14:editId="619DE2E4">
            <wp:extent cx="3909507" cy="3600000"/>
            <wp:effectExtent l="133350" t="114300" r="148590" b="1720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507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AFC577" w14:textId="77777777" w:rsidR="00D438CB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Gyakori feladat egy-egy felhasználó adatainak törlése. </w:t>
      </w:r>
      <w:r w:rsidR="00D438CB" w:rsidRPr="0052474A">
        <w:rPr>
          <w:rFonts w:ascii="Calibri" w:hAnsi="Calibri" w:cs="Calibri"/>
        </w:rPr>
        <w:t xml:space="preserve">A </w:t>
      </w:r>
      <w:r w:rsidR="008B52E7">
        <w:rPr>
          <w:rFonts w:ascii="Calibri" w:hAnsi="Calibri" w:cs="Calibri"/>
        </w:rPr>
        <w:t>kijelölt</w:t>
      </w:r>
      <w:r w:rsidR="00D438CB" w:rsidRPr="0052474A">
        <w:rPr>
          <w:rFonts w:ascii="Calibri" w:hAnsi="Calibri" w:cs="Calibri"/>
        </w:rPr>
        <w:t xml:space="preserve"> felhasználó törlése gomb lenyomásával egy megerősítést követően kitörl</w:t>
      </w:r>
      <w:r w:rsidR="009E53CF">
        <w:rPr>
          <w:rFonts w:ascii="Calibri" w:hAnsi="Calibri" w:cs="Calibri"/>
        </w:rPr>
        <w:t>heti</w:t>
      </w:r>
      <w:r w:rsidR="00D438CB" w:rsidRPr="0052474A">
        <w:rPr>
          <w:rFonts w:ascii="Calibri" w:hAnsi="Calibri" w:cs="Calibri"/>
        </w:rPr>
        <w:t xml:space="preserve"> a tárolt felhasználó</w:t>
      </w:r>
      <w:r w:rsidR="008B52E7">
        <w:rPr>
          <w:rFonts w:ascii="Calibri" w:hAnsi="Calibri" w:cs="Calibri"/>
        </w:rPr>
        <w:t>t</w:t>
      </w:r>
      <w:r w:rsidR="00D438CB" w:rsidRPr="0052474A">
        <w:rPr>
          <w:rFonts w:ascii="Calibri" w:hAnsi="Calibri" w:cs="Calibri"/>
        </w:rPr>
        <w:t xml:space="preserve"> </w:t>
      </w:r>
      <w:r w:rsidR="008B52E7">
        <w:rPr>
          <w:rFonts w:ascii="Calibri" w:hAnsi="Calibri" w:cs="Calibri"/>
        </w:rPr>
        <w:t xml:space="preserve">a </w:t>
      </w:r>
      <w:proofErr w:type="spellStart"/>
      <w:r w:rsidR="00A82623" w:rsidRPr="0052474A">
        <w:rPr>
          <w:rFonts w:ascii="Calibri" w:hAnsi="Calibri" w:cs="Calibri"/>
        </w:rPr>
        <w:t>jelsz</w:t>
      </w:r>
      <w:r w:rsidR="009E53CF">
        <w:rPr>
          <w:rFonts w:ascii="Calibri" w:hAnsi="Calibri" w:cs="Calibri"/>
        </w:rPr>
        <w:t>a</w:t>
      </w:r>
      <w:r w:rsidR="008B52E7">
        <w:rPr>
          <w:rFonts w:ascii="Calibri" w:hAnsi="Calibri" w:cs="Calibri"/>
        </w:rPr>
        <w:t>váv</w:t>
      </w:r>
      <w:r w:rsidR="009E53CF">
        <w:rPr>
          <w:rFonts w:ascii="Calibri" w:hAnsi="Calibri" w:cs="Calibri"/>
        </w:rPr>
        <w:t>al</w:t>
      </w:r>
      <w:proofErr w:type="spellEnd"/>
      <w:r w:rsidR="00EF52C1">
        <w:rPr>
          <w:rFonts w:ascii="Calibri" w:hAnsi="Calibri" w:cs="Calibri"/>
        </w:rPr>
        <w:t xml:space="preserve">, e-mail címével és a beosztásával </w:t>
      </w:r>
      <w:r w:rsidR="00D438CB" w:rsidRPr="0052474A">
        <w:rPr>
          <w:rFonts w:ascii="Calibri" w:hAnsi="Calibri" w:cs="Calibri"/>
        </w:rPr>
        <w:t>együtt.</w:t>
      </w:r>
    </w:p>
    <w:p w14:paraId="083726E6" w14:textId="77777777" w:rsidR="008B52E7" w:rsidRPr="0052474A" w:rsidRDefault="008B52E7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Amennyiben nem jelölt ki felhasználót törlésre, értelemszerűen a törlés művelete nem megengedett, mivel nem lenne egyértelmű, hogy melyik felhasználót kellene kitörölni.</w:t>
      </w:r>
    </w:p>
    <w:p w14:paraId="46DBEFAA" w14:textId="77777777" w:rsidR="000D5CD0" w:rsidRPr="009E53CF" w:rsidRDefault="000D5CD0" w:rsidP="009E53CF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8" w:name="_Toc81047249"/>
      <w:r w:rsidRPr="009E53CF">
        <w:rPr>
          <w:rFonts w:ascii="Calibri" w:hAnsi="Calibri" w:cs="Calibri"/>
          <w:b/>
        </w:rPr>
        <w:t>További fejlesztési javaslatok.</w:t>
      </w:r>
      <w:bookmarkEnd w:id="8"/>
    </w:p>
    <w:p w14:paraId="7E8629BE" w14:textId="77777777" w:rsidR="00D438CB" w:rsidRPr="009E53CF" w:rsidRDefault="009E53CF" w:rsidP="009E53CF">
      <w:pPr>
        <w:pStyle w:val="Listaszerbekezds"/>
        <w:numPr>
          <w:ilvl w:val="0"/>
          <w:numId w:val="19"/>
        </w:numPr>
        <w:jc w:val="both"/>
        <w:rPr>
          <w:rFonts w:ascii="Calibri" w:hAnsi="Calibri" w:cs="Calibri"/>
        </w:rPr>
      </w:pPr>
      <w:r w:rsidRPr="009E53CF">
        <w:rPr>
          <w:rFonts w:ascii="Calibri" w:hAnsi="Calibri" w:cs="Calibri"/>
        </w:rPr>
        <w:t>A</w:t>
      </w:r>
      <w:r w:rsidR="00D438CB" w:rsidRPr="009E53CF">
        <w:rPr>
          <w:rFonts w:ascii="Calibri" w:hAnsi="Calibri" w:cs="Calibri"/>
        </w:rPr>
        <w:t>z Admin felhasználó jelszav</w:t>
      </w:r>
      <w:r w:rsidRPr="009E53CF">
        <w:rPr>
          <w:rFonts w:ascii="Calibri" w:hAnsi="Calibri" w:cs="Calibri"/>
        </w:rPr>
        <w:t>ának megváltoztatási lehetősége</w:t>
      </w:r>
      <w:r w:rsidR="00D438CB" w:rsidRPr="009E53CF">
        <w:rPr>
          <w:rFonts w:ascii="Calibri" w:hAnsi="Calibri" w:cs="Calibri"/>
        </w:rPr>
        <w:t>.</w:t>
      </w:r>
    </w:p>
    <w:p w14:paraId="7BFC47D2" w14:textId="77777777" w:rsidR="009E53CF" w:rsidRDefault="009E53CF" w:rsidP="009E53CF">
      <w:pPr>
        <w:pStyle w:val="Listaszerbekezds"/>
        <w:numPr>
          <w:ilvl w:val="0"/>
          <w:numId w:val="19"/>
        </w:numPr>
        <w:jc w:val="both"/>
        <w:rPr>
          <w:rFonts w:ascii="Calibri" w:hAnsi="Calibri" w:cs="Calibri"/>
        </w:rPr>
      </w:pPr>
      <w:r w:rsidRPr="009E53CF">
        <w:rPr>
          <w:rFonts w:ascii="Calibri" w:hAnsi="Calibri" w:cs="Calibri"/>
        </w:rPr>
        <w:t>Ha több, sikertelen felhasználói bejelentkezési kísérlet történik, zárolja a bejelentkezési lehetőségeket, pl. sikertelen 3 kísérlet után.</w:t>
      </w:r>
    </w:p>
    <w:p w14:paraId="185C2F6A" w14:textId="77777777" w:rsidR="000F63F2" w:rsidRPr="009E53CF" w:rsidRDefault="000F63F2" w:rsidP="000F63F2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9" w:name="_Toc81047250"/>
      <w:r>
        <w:rPr>
          <w:rFonts w:ascii="Calibri" w:hAnsi="Calibri" w:cs="Calibri"/>
          <w:b/>
        </w:rPr>
        <w:lastRenderedPageBreak/>
        <w:t>Felhasznált forrás</w:t>
      </w:r>
      <w:bookmarkEnd w:id="9"/>
    </w:p>
    <w:p w14:paraId="2393AD2E" w14:textId="35ACA507" w:rsidR="000F63F2" w:rsidRPr="000D1D39" w:rsidRDefault="000F63F2" w:rsidP="000D1D39">
      <w:pPr>
        <w:pStyle w:val="Listaszerbekezds"/>
        <w:numPr>
          <w:ilvl w:val="0"/>
          <w:numId w:val="19"/>
        </w:numPr>
        <w:spacing w:line="360" w:lineRule="auto"/>
        <w:ind w:left="714" w:hanging="357"/>
        <w:rPr>
          <w:rStyle w:val="Hiperhivatkozs"/>
          <w:rFonts w:ascii="Calibri" w:hAnsi="Calibri" w:cs="Calibri"/>
          <w:color w:val="000000" w:themeColor="text1"/>
          <w:u w:val="none"/>
        </w:rPr>
      </w:pPr>
      <w:r>
        <w:rPr>
          <w:rFonts w:ascii="Calibri" w:hAnsi="Calibri" w:cs="Calibri"/>
        </w:rPr>
        <w:t xml:space="preserve">Az AES 256 titkosító algoritmus alkalmazásához </w:t>
      </w:r>
      <w:r w:rsidR="000412B1">
        <w:rPr>
          <w:rFonts w:ascii="Calibri" w:hAnsi="Calibri" w:cs="Calibri"/>
        </w:rPr>
        <w:t>felhasznált forráskód a népszerű tudásbázisból, a stackoverflow-ról származik:</w:t>
      </w:r>
      <w:r w:rsidR="000412B1">
        <w:rPr>
          <w:rFonts w:ascii="Calibri" w:hAnsi="Calibri" w:cs="Calibri"/>
        </w:rPr>
        <w:br/>
      </w:r>
      <w:hyperlink r:id="rId17" w:history="1">
        <w:r w:rsidR="000412B1" w:rsidRPr="000412B1">
          <w:rPr>
            <w:rStyle w:val="Hiperhivatkozs"/>
            <w:rFonts w:ascii="Calibri" w:hAnsi="Calibri" w:cs="Calibri"/>
          </w:rPr>
          <w:t>https://stackoverflow.com/questions/10168240/encrypting-decrypting-a-string-in-c-sharp</w:t>
        </w:r>
      </w:hyperlink>
    </w:p>
    <w:p w14:paraId="320CDA68" w14:textId="77777777" w:rsidR="000D1D39" w:rsidRPr="00740619" w:rsidRDefault="000D1D39" w:rsidP="000D1D39">
      <w:pPr>
        <w:pStyle w:val="Listaszerbekezds"/>
        <w:numPr>
          <w:ilvl w:val="0"/>
          <w:numId w:val="19"/>
        </w:numPr>
        <w:spacing w:line="360" w:lineRule="auto"/>
        <w:ind w:left="714" w:hanging="357"/>
        <w:rPr>
          <w:rStyle w:val="Hiperhivatkozs"/>
        </w:rPr>
      </w:pPr>
      <w:r w:rsidRPr="00740619">
        <w:rPr>
          <w:rFonts w:ascii="Calibri" w:hAnsi="Calibri" w:cs="Calibri"/>
        </w:rPr>
        <w:t xml:space="preserve">A fejlesztéshez felhasznált Visual </w:t>
      </w:r>
      <w:proofErr w:type="spellStart"/>
      <w:r w:rsidRPr="00740619">
        <w:rPr>
          <w:rFonts w:ascii="Calibri" w:hAnsi="Calibri" w:cs="Calibri"/>
        </w:rPr>
        <w:t>Studio</w:t>
      </w:r>
      <w:proofErr w:type="spellEnd"/>
      <w:r w:rsidRPr="00740619">
        <w:rPr>
          <w:rFonts w:ascii="Calibri" w:hAnsi="Calibri" w:cs="Calibri"/>
        </w:rPr>
        <w:t xml:space="preserve"> komponens:</w:t>
      </w:r>
      <w:r w:rsidRPr="00740619">
        <w:rPr>
          <w:rFonts w:ascii="Calibri" w:hAnsi="Calibri" w:cs="Calibri"/>
        </w:rPr>
        <w:br/>
      </w:r>
      <w:hyperlink r:id="rId18" w:tgtFrame="_blank" w:history="1">
        <w:r w:rsidRPr="00740619">
          <w:rPr>
            <w:rStyle w:val="Hiperhivatkozs"/>
            <w:rFonts w:ascii="Calibri" w:hAnsi="Calibri" w:cs="Calibri"/>
          </w:rPr>
          <w:t>https://www.newtonsoft.com/json</w:t>
        </w:r>
      </w:hyperlink>
    </w:p>
    <w:p w14:paraId="3B43C5ED" w14:textId="77777777" w:rsidR="000D1D39" w:rsidRPr="008B52E7" w:rsidRDefault="000D1D39" w:rsidP="000D1D39">
      <w:pPr>
        <w:pStyle w:val="Listaszerbekezds"/>
        <w:rPr>
          <w:rFonts w:ascii="Calibri" w:hAnsi="Calibri" w:cs="Calibri"/>
        </w:rPr>
      </w:pPr>
    </w:p>
    <w:sectPr w:rsidR="000D1D39" w:rsidRPr="008B52E7">
      <w:footerReference w:type="default" r:id="rId19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93A52B" w14:textId="77777777" w:rsidR="00790F94" w:rsidRDefault="00790F94">
      <w:pPr>
        <w:spacing w:after="0" w:line="240" w:lineRule="auto"/>
      </w:pPr>
      <w:r>
        <w:separator/>
      </w:r>
    </w:p>
    <w:p w14:paraId="70343108" w14:textId="77777777" w:rsidR="00790F94" w:rsidRDefault="00790F94"/>
    <w:p w14:paraId="1D49F04D" w14:textId="77777777" w:rsidR="00790F94" w:rsidRDefault="00790F94"/>
  </w:endnote>
  <w:endnote w:type="continuationSeparator" w:id="0">
    <w:p w14:paraId="33DE07EE" w14:textId="77777777" w:rsidR="00790F94" w:rsidRDefault="00790F94">
      <w:pPr>
        <w:spacing w:after="0" w:line="240" w:lineRule="auto"/>
      </w:pPr>
      <w:r>
        <w:continuationSeparator/>
      </w:r>
    </w:p>
    <w:p w14:paraId="67E3015C" w14:textId="77777777" w:rsidR="00790F94" w:rsidRDefault="00790F94"/>
    <w:p w14:paraId="0AB826B4" w14:textId="77777777" w:rsidR="00790F94" w:rsidRDefault="00790F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8592D4" w14:textId="77777777" w:rsidR="0072623E" w:rsidRDefault="00933D2C">
        <w:pPr>
          <w:pStyle w:val="llb"/>
        </w:pPr>
        <w:r>
          <w:rPr>
            <w:lang w:bidi="hu"/>
          </w:rPr>
          <w:fldChar w:fldCharType="begin"/>
        </w:r>
        <w:r>
          <w:rPr>
            <w:lang w:bidi="hu"/>
          </w:rPr>
          <w:instrText xml:space="preserve"> PAGE   \* MERGEFORMAT </w:instrText>
        </w:r>
        <w:r>
          <w:rPr>
            <w:lang w:bidi="hu"/>
          </w:rPr>
          <w:fldChar w:fldCharType="separate"/>
        </w:r>
        <w:r w:rsidR="0035297B">
          <w:rPr>
            <w:noProof/>
            <w:lang w:bidi="hu"/>
          </w:rPr>
          <w:t>2</w:t>
        </w:r>
        <w:r>
          <w:rPr>
            <w:noProof/>
            <w:lang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15089" w14:textId="77777777" w:rsidR="00790F94" w:rsidRDefault="00790F94">
      <w:pPr>
        <w:spacing w:after="0" w:line="240" w:lineRule="auto"/>
      </w:pPr>
      <w:r>
        <w:separator/>
      </w:r>
    </w:p>
    <w:p w14:paraId="7CCB7966" w14:textId="77777777" w:rsidR="00790F94" w:rsidRDefault="00790F94"/>
    <w:p w14:paraId="24FD31E5" w14:textId="77777777" w:rsidR="00790F94" w:rsidRDefault="00790F94"/>
  </w:footnote>
  <w:footnote w:type="continuationSeparator" w:id="0">
    <w:p w14:paraId="0182A87B" w14:textId="77777777" w:rsidR="00790F94" w:rsidRDefault="00790F94">
      <w:pPr>
        <w:spacing w:after="0" w:line="240" w:lineRule="auto"/>
      </w:pPr>
      <w:r>
        <w:continuationSeparator/>
      </w:r>
    </w:p>
    <w:p w14:paraId="0C862538" w14:textId="77777777" w:rsidR="00790F94" w:rsidRDefault="00790F94"/>
    <w:p w14:paraId="114E811B" w14:textId="77777777" w:rsidR="00790F94" w:rsidRDefault="00790F9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8C54D1"/>
    <w:multiLevelType w:val="hybridMultilevel"/>
    <w:tmpl w:val="36303A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678AD"/>
    <w:multiLevelType w:val="hybridMultilevel"/>
    <w:tmpl w:val="C92C16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A50A105A">
      <w:start w:val="1"/>
      <w:numFmt w:val="bullet"/>
      <w:pStyle w:val="Felsorol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A608D"/>
    <w:multiLevelType w:val="hybridMultilevel"/>
    <w:tmpl w:val="846C9E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01CF9"/>
    <w:multiLevelType w:val="hybridMultilevel"/>
    <w:tmpl w:val="2F4A75D8"/>
    <w:lvl w:ilvl="0" w:tplc="62A25D7A">
      <w:start w:val="1"/>
      <w:numFmt w:val="decimal"/>
      <w:pStyle w:val="Szmozottlista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2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CD0"/>
    <w:rsid w:val="000412B1"/>
    <w:rsid w:val="000655FB"/>
    <w:rsid w:val="00077989"/>
    <w:rsid w:val="0008321C"/>
    <w:rsid w:val="000C6C2E"/>
    <w:rsid w:val="000D1D39"/>
    <w:rsid w:val="000D5CD0"/>
    <w:rsid w:val="000F2B25"/>
    <w:rsid w:val="000F63F2"/>
    <w:rsid w:val="000F6525"/>
    <w:rsid w:val="00140F55"/>
    <w:rsid w:val="0017150C"/>
    <w:rsid w:val="001B0A7E"/>
    <w:rsid w:val="00260CE3"/>
    <w:rsid w:val="00264E81"/>
    <w:rsid w:val="002C635C"/>
    <w:rsid w:val="00306B29"/>
    <w:rsid w:val="00325645"/>
    <w:rsid w:val="003465C7"/>
    <w:rsid w:val="0035297B"/>
    <w:rsid w:val="003E1065"/>
    <w:rsid w:val="00415547"/>
    <w:rsid w:val="00442C7B"/>
    <w:rsid w:val="00447828"/>
    <w:rsid w:val="004920F2"/>
    <w:rsid w:val="004E725A"/>
    <w:rsid w:val="0052474A"/>
    <w:rsid w:val="00533660"/>
    <w:rsid w:val="005D1F20"/>
    <w:rsid w:val="005F2B1D"/>
    <w:rsid w:val="0062034F"/>
    <w:rsid w:val="00633C2A"/>
    <w:rsid w:val="006438AC"/>
    <w:rsid w:val="0072623E"/>
    <w:rsid w:val="0074173C"/>
    <w:rsid w:val="00790F94"/>
    <w:rsid w:val="007C7528"/>
    <w:rsid w:val="007D1152"/>
    <w:rsid w:val="0080418B"/>
    <w:rsid w:val="00806BDA"/>
    <w:rsid w:val="00846E07"/>
    <w:rsid w:val="00866F48"/>
    <w:rsid w:val="00883986"/>
    <w:rsid w:val="008A3A16"/>
    <w:rsid w:val="008B52E7"/>
    <w:rsid w:val="00933D2C"/>
    <w:rsid w:val="00941CCA"/>
    <w:rsid w:val="00953025"/>
    <w:rsid w:val="00984B35"/>
    <w:rsid w:val="009D44E1"/>
    <w:rsid w:val="009E53CF"/>
    <w:rsid w:val="00A12B75"/>
    <w:rsid w:val="00A171EA"/>
    <w:rsid w:val="00A61D3A"/>
    <w:rsid w:val="00A82115"/>
    <w:rsid w:val="00A82623"/>
    <w:rsid w:val="00AA0A55"/>
    <w:rsid w:val="00AB070C"/>
    <w:rsid w:val="00AB55BE"/>
    <w:rsid w:val="00AE2FD0"/>
    <w:rsid w:val="00AF6189"/>
    <w:rsid w:val="00B567C5"/>
    <w:rsid w:val="00B807FF"/>
    <w:rsid w:val="00B95DCC"/>
    <w:rsid w:val="00BE6695"/>
    <w:rsid w:val="00BF2DE3"/>
    <w:rsid w:val="00C36ED9"/>
    <w:rsid w:val="00C36FAB"/>
    <w:rsid w:val="00C372E4"/>
    <w:rsid w:val="00C52E51"/>
    <w:rsid w:val="00C6302C"/>
    <w:rsid w:val="00C81D7E"/>
    <w:rsid w:val="00C8681C"/>
    <w:rsid w:val="00C92447"/>
    <w:rsid w:val="00CB6AF7"/>
    <w:rsid w:val="00CC198A"/>
    <w:rsid w:val="00D32D18"/>
    <w:rsid w:val="00D438CB"/>
    <w:rsid w:val="00D53626"/>
    <w:rsid w:val="00D83A01"/>
    <w:rsid w:val="00DC5FE1"/>
    <w:rsid w:val="00DD2DF4"/>
    <w:rsid w:val="00DE7DDF"/>
    <w:rsid w:val="00DF704D"/>
    <w:rsid w:val="00E30101"/>
    <w:rsid w:val="00E76FC0"/>
    <w:rsid w:val="00E8662C"/>
    <w:rsid w:val="00EB5931"/>
    <w:rsid w:val="00EF52C1"/>
    <w:rsid w:val="00F24A3B"/>
    <w:rsid w:val="00F61B43"/>
    <w:rsid w:val="00F77540"/>
    <w:rsid w:val="00F8074B"/>
    <w:rsid w:val="00F8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AD3170"/>
  <w15:chartTrackingRefBased/>
  <w15:docId w15:val="{549E5228-A17A-4AE2-8458-443C974F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hu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2034F"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link w:val="AlcmChar"/>
    <w:uiPriority w:val="1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AlcmChar">
    <w:name w:val="Alcím Char"/>
    <w:basedOn w:val="Bekezdsalapbettpusa"/>
    <w:link w:val="Alcm"/>
    <w:uiPriority w:val="1"/>
    <w:rsid w:val="00A171EA"/>
    <w:rPr>
      <w:rFonts w:eastAsiaTheme="minorEastAsia"/>
      <w:sz w:val="32"/>
    </w:rPr>
  </w:style>
  <w:style w:type="paragraph" w:styleId="Cm">
    <w:name w:val="Title"/>
    <w:basedOn w:val="Norml"/>
    <w:link w:val="CmChar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Szmozottlista">
    <w:name w:val="List Number"/>
    <w:basedOn w:val="Norml"/>
    <w:uiPriority w:val="13"/>
    <w:qFormat/>
    <w:pPr>
      <w:numPr>
        <w:numId w:val="16"/>
      </w:numPr>
    </w:p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404040" w:themeColor="text1" w:themeTint="BF"/>
    </w:rPr>
  </w:style>
  <w:style w:type="paragraph" w:styleId="Felsorols">
    <w:name w:val="List Bullet"/>
    <w:basedOn w:val="Norml"/>
    <w:uiPriority w:val="12"/>
    <w:qFormat/>
    <w:pPr>
      <w:numPr>
        <w:numId w:val="15"/>
      </w:numPr>
    </w:pPr>
  </w:style>
  <w:style w:type="table" w:styleId="Rcsostblzat">
    <w:name w:val="Table Grid"/>
    <w:basedOn w:val="Normltblzat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erz">
    <w:name w:val="Szerző"/>
    <w:basedOn w:val="Norm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Finomkiemels">
    <w:name w:val="Subtle Emphasis"/>
    <w:basedOn w:val="Bekezdsalapbettpusa"/>
    <w:uiPriority w:val="19"/>
    <w:semiHidden/>
    <w:unhideWhenUsed/>
    <w:qFormat/>
    <w:rPr>
      <w:i/>
      <w:iCs/>
      <w:color w:val="000000" w:themeColor="text1"/>
    </w:rPr>
  </w:style>
  <w:style w:type="character" w:styleId="Kiemels">
    <w:name w:val="Emphasis"/>
    <w:basedOn w:val="Bekezdsalapbettpusa"/>
    <w:uiPriority w:val="20"/>
    <w:semiHidden/>
    <w:unhideWhenUsed/>
    <w:qFormat/>
    <w:rPr>
      <w:b/>
      <w:i/>
      <w:iCs/>
    </w:rPr>
  </w:style>
  <w:style w:type="character" w:styleId="Erskiemels">
    <w:name w:val="Intense Emphasis"/>
    <w:basedOn w:val="Bekezdsalapbettpusa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Finomhivatkozs">
    <w:name w:val="Subtle Reference"/>
    <w:basedOn w:val="Bekezdsalapbettpusa"/>
    <w:uiPriority w:val="31"/>
    <w:semiHidden/>
    <w:unhideWhenUsed/>
    <w:qFormat/>
    <w:rPr>
      <w:caps/>
      <w:smallCaps w:val="0"/>
      <w:color w:val="000000" w:themeColor="text1"/>
    </w:rPr>
  </w:style>
  <w:style w:type="character" w:styleId="Ershivatkozs">
    <w:name w:val="Intense Reference"/>
    <w:basedOn w:val="Bekezdsalapbettpusa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Knyvcme">
    <w:name w:val="Book Title"/>
    <w:basedOn w:val="Bekezdsalapbettpusa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Helyrzszveg">
    <w:name w:val="Placeholder Text"/>
    <w:basedOn w:val="Bekezdsalapbettpusa"/>
    <w:uiPriority w:val="99"/>
    <w:semiHidden/>
    <w:rsid w:val="00415547"/>
    <w:rPr>
      <w:color w:val="000000" w:themeColor="text1"/>
    </w:rPr>
  </w:style>
  <w:style w:type="paragraph" w:styleId="llb">
    <w:name w:val="footer"/>
    <w:basedOn w:val="Norml"/>
    <w:link w:val="llbChar"/>
    <w:uiPriority w:val="99"/>
    <w:unhideWhenUsed/>
    <w:qFormat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Tartalomjegyzkcmsora">
    <w:name w:val="TOC Heading"/>
    <w:basedOn w:val="Cmsor1"/>
    <w:next w:val="Norml"/>
    <w:uiPriority w:val="39"/>
    <w:unhideWhenUsed/>
    <w:qFormat/>
    <w:pPr>
      <w:outlineLvl w:val="9"/>
    </w:pPr>
  </w:style>
  <w:style w:type="table" w:customStyle="1" w:styleId="Jelentstblzat">
    <w:name w:val="Jelentéstáblázat"/>
    <w:basedOn w:val="Normltblzat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i/>
      <w:iCs/>
      <w:sz w:val="30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lfej">
    <w:name w:val="header"/>
    <w:basedOn w:val="Norml"/>
    <w:link w:val="lfejChar"/>
    <w:uiPriority w:val="99"/>
    <w:qFormat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lfejChar">
    <w:name w:val="Élőfej Char"/>
    <w:basedOn w:val="Bekezdsalapbettpusa"/>
    <w:link w:val="lfej"/>
    <w:uiPriority w:val="99"/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DC5FE1"/>
    <w:rPr>
      <w:sz w:val="22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DC5FE1"/>
    <w:rPr>
      <w:sz w:val="22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DC5FE1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C5FE1"/>
    <w:rPr>
      <w:sz w:val="22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C5FE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C5FE1"/>
    <w:rPr>
      <w:b/>
      <w:bCs/>
      <w:sz w:val="22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DC5FE1"/>
    <w:rPr>
      <w:sz w:val="22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C5FE1"/>
    <w:rPr>
      <w:sz w:val="22"/>
      <w:szCs w:val="20"/>
    </w:rPr>
  </w:style>
  <w:style w:type="character" w:styleId="Hiperhivatkozs">
    <w:name w:val="Hyperlink"/>
    <w:basedOn w:val="Bekezdsalapbettpusa"/>
    <w:uiPriority w:val="99"/>
    <w:unhideWhenUsed/>
    <w:rsid w:val="00415547"/>
    <w:rPr>
      <w:color w:val="53777A" w:themeColor="accent1"/>
      <w:u w:val="single"/>
    </w:rPr>
  </w:style>
  <w:style w:type="paragraph" w:styleId="Makrszvege">
    <w:name w:val="macro"/>
    <w:link w:val="MakrszvegeChar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415547"/>
    <w:rPr>
      <w:rFonts w:ascii="Consolas" w:hAnsi="Consolas"/>
      <w:sz w:val="22"/>
      <w:szCs w:val="20"/>
    </w:rPr>
  </w:style>
  <w:style w:type="paragraph" w:styleId="Listaszerbekezds">
    <w:name w:val="List Paragraph"/>
    <w:basedOn w:val="Norml"/>
    <w:uiPriority w:val="34"/>
    <w:unhideWhenUsed/>
    <w:qFormat/>
    <w:rsid w:val="00BF2DE3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AB070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B070C"/>
    <w:pPr>
      <w:spacing w:after="100"/>
      <w:ind w:left="240"/>
    </w:pPr>
  </w:style>
  <w:style w:type="character" w:styleId="Feloldatlanmegemlts">
    <w:name w:val="Unresolved Mention"/>
    <w:basedOn w:val="Bekezdsalapbettpusa"/>
    <w:uiPriority w:val="99"/>
    <w:semiHidden/>
    <w:unhideWhenUsed/>
    <w:rsid w:val="000412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newtonsoft.com/jso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10168240/encrypting-decrypting-a-string-in-c-shar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zti&#225;n\AppData\Roaming\Microsoft\Templates\Tanulm&#225;ny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F2DAD-3BC6-4330-898B-2B3D8A3AD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Tanulmány</Template>
  <TotalTime>1454</TotalTime>
  <Pages>10</Pages>
  <Words>725</Words>
  <Characters>5010</Characters>
  <Application>Microsoft Office Word</Application>
  <DocSecurity>0</DocSecurity>
  <Lines>41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Krisztián</dc:creator>
  <cp:keywords/>
  <dc:description/>
  <cp:lastModifiedBy>Krisztián</cp:lastModifiedBy>
  <cp:revision>19</cp:revision>
  <cp:lastPrinted>2021-08-27T08:03:00Z</cp:lastPrinted>
  <dcterms:created xsi:type="dcterms:W3CDTF">2021-08-21T17:33:00Z</dcterms:created>
  <dcterms:modified xsi:type="dcterms:W3CDTF">2021-08-28T10:47:00Z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